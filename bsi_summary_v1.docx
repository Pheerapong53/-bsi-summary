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663D" w14:textId="743F2EAB" w:rsidR="008535D9" w:rsidRPr="00951D06" w:rsidRDefault="003306CA" w:rsidP="00DD169B">
      <w:pPr>
        <w:tabs>
          <w:tab w:val="left" w:pos="1230"/>
        </w:tabs>
        <w:spacing w:before="520" w:after="60" w:line="420" w:lineRule="exact"/>
        <w:jc w:val="center"/>
        <w:rPr>
          <w:b/>
          <w:bCs/>
          <w:spacing w:val="-20"/>
          <w:sz w:val="58"/>
          <w:szCs w:val="58"/>
        </w:rPr>
      </w:pPr>
      <w:r w:rsidRPr="003306CA">
        <w:rPr>
          <w:b/>
          <w:bCs/>
          <w:noProof/>
          <w:spacing w:val="-20"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0016" behindDoc="1" locked="0" layoutInCell="1" allowOverlap="1" wp14:anchorId="73A67850" wp14:editId="375C38B9">
                <wp:simplePos x="0" y="0"/>
                <wp:positionH relativeFrom="margin">
                  <wp:align>center</wp:align>
                </wp:positionH>
                <wp:positionV relativeFrom="paragraph">
                  <wp:posOffset>-267335</wp:posOffset>
                </wp:positionV>
                <wp:extent cx="1363980" cy="1404620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F853B" w14:textId="563FD500" w:rsidR="003306CA" w:rsidRDefault="00AE06CE">
                            <w:r>
                              <w:rPr>
                                <w:rFonts w:hint="cs"/>
                                <w:b/>
                                <w:bCs/>
                                <w:spacing w:val="-20"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A678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21.05pt;width:107.4pt;height:110.6pt;z-index:-2516464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" stroked="f">
                <v:textbox style="mso-fit-shape-to-text:t">
                  <w:txbxContent>
                    <w:p w14:paraId="0B8F853B" w14:textId="563FD500" w:rsidR="003306CA" w:rsidRDefault="00AE06CE">
                      <w:r>
                        <w:rPr>
                          <w:rFonts w:hint="cs"/>
                          <w:b/>
                          <w:bCs/>
                          <w:spacing w:val="-20"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58F9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1" layoutInCell="1" allowOverlap="1" wp14:anchorId="1C025F91" wp14:editId="537C4BAC">
                <wp:simplePos x="0" y="0"/>
                <wp:positionH relativeFrom="column">
                  <wp:posOffset>469265</wp:posOffset>
                </wp:positionH>
                <wp:positionV relativeFrom="page">
                  <wp:posOffset>628650</wp:posOffset>
                </wp:positionV>
                <wp:extent cx="1403350" cy="56007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B8573" w14:textId="77777777" w:rsidR="00B658F9" w:rsidRPr="00467394" w:rsidRDefault="0020175E" w:rsidP="00B65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</w:pPr>
                            <w:r w:rsidRPr="00467394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ด่วน</w:t>
                            </w:r>
                            <w:r w:rsidR="00C15DC0" w:rsidRPr="00467394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มาก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025F91" id="_x0000_s1027" type="#_x0000_t202" style="position:absolute;left:0;text-align:left;margin-left:36.95pt;margin-top:49.5pt;width:110.5pt;height:44.1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" filled="f" stroked="f">
                <v:textbox style="mso-fit-shape-to-text:t">
                  <w:txbxContent>
                    <w:p w14:paraId="721B8573" w14:textId="77777777" w:rsidR="00B658F9" w:rsidRPr="00467394" w:rsidRDefault="0020175E" w:rsidP="00B658F9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</w:pPr>
                      <w:r w:rsidRPr="00467394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ด่วน</w:t>
                      </w:r>
                      <w:r w:rsidR="00C15DC0" w:rsidRPr="00467394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มาก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846428">
        <w:rPr>
          <w:noProof/>
        </w:rPr>
        <w:drawing>
          <wp:anchor distT="0" distB="0" distL="114300" distR="114300" simplePos="0" relativeHeight="251655680" behindDoc="1" locked="0" layoutInCell="1" allowOverlap="1" wp14:anchorId="34049E87" wp14:editId="304272F1">
            <wp:simplePos x="0" y="0"/>
            <wp:positionH relativeFrom="column">
              <wp:posOffset>18415</wp:posOffset>
            </wp:positionH>
            <wp:positionV relativeFrom="paragraph">
              <wp:posOffset>37465</wp:posOffset>
            </wp:positionV>
            <wp:extent cx="489585" cy="539750"/>
            <wp:effectExtent l="19050" t="0" r="5715" b="0"/>
            <wp:wrapNone/>
            <wp:docPr id="2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35D9" w:rsidRPr="00951D06">
        <w:rPr>
          <w:b/>
          <w:bCs/>
          <w:spacing w:val="-20"/>
          <w:sz w:val="58"/>
          <w:szCs w:val="58"/>
          <w:cs/>
        </w:rPr>
        <w:t>บันทึกข้อความ</w:t>
      </w:r>
    </w:p>
    <w:p w14:paraId="6634D081" w14:textId="7131BDEC" w:rsidR="008535D9" w:rsidRPr="00A65839" w:rsidRDefault="00D930D9" w:rsidP="00204163">
      <w:pPr>
        <w:tabs>
          <w:tab w:val="left" w:pos="1484"/>
          <w:tab w:val="left" w:pos="9000"/>
        </w:tabs>
        <w:rPr>
          <w:noProof/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0404F7C" wp14:editId="3E3609E9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9525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3172DB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ส่วนราชการ</w:t>
      </w:r>
      <w:r w:rsidR="00204163">
        <w:rPr>
          <w:rFonts w:hint="cs"/>
          <w:sz w:val="32"/>
          <w:szCs w:val="32"/>
          <w:cs/>
        </w:rPr>
        <w:tab/>
      </w:r>
      <w:r w:rsidR="00FA3DE3">
        <w:rPr>
          <w:rFonts w:hint="cs"/>
          <w:sz w:val="32"/>
          <w:szCs w:val="32"/>
          <w:cs/>
        </w:rPr>
        <w:t>กมซ</w:t>
      </w:r>
      <w:r w:rsidR="00A07CA2" w:rsidRPr="00A65839">
        <w:rPr>
          <w:sz w:val="32"/>
          <w:szCs w:val="32"/>
          <w:cs/>
        </w:rPr>
        <w:t>.</w:t>
      </w:r>
      <w:r w:rsidR="006B59D8" w:rsidRPr="00A65839">
        <w:rPr>
          <w:sz w:val="32"/>
          <w:szCs w:val="32"/>
          <w:cs/>
        </w:rPr>
        <w:t>ศ</w:t>
      </w:r>
      <w:proofErr w:type="spellStart"/>
      <w:r w:rsidR="006B59D8" w:rsidRPr="00A65839">
        <w:rPr>
          <w:sz w:val="32"/>
          <w:szCs w:val="32"/>
          <w:cs/>
        </w:rPr>
        <w:t>ซว</w:t>
      </w:r>
      <w:proofErr w:type="spellEnd"/>
      <w:r w:rsidR="006B59D8" w:rsidRPr="00A65839">
        <w:rPr>
          <w:sz w:val="32"/>
          <w:szCs w:val="32"/>
          <w:cs/>
        </w:rPr>
        <w:t>.ทอ.</w:t>
      </w:r>
      <w:r w:rsidR="00A07CA2" w:rsidRPr="00A65839">
        <w:rPr>
          <w:sz w:val="32"/>
          <w:szCs w:val="32"/>
          <w:cs/>
        </w:rPr>
        <w:t>(</w:t>
      </w:r>
      <w:r w:rsidR="006B59D8" w:rsidRPr="00A65839">
        <w:rPr>
          <w:sz w:val="32"/>
          <w:szCs w:val="32"/>
          <w:cs/>
        </w:rPr>
        <w:t>โทร.๒-</w:t>
      </w:r>
      <w:bookmarkStart w:id="0" w:name="_Hlk123893039"/>
      <w:r w:rsidR="00563B5F">
        <w:rPr>
          <w:rFonts w:hint="cs"/>
          <w:sz w:val="32"/>
          <w:szCs w:val="32"/>
          <w:cs/>
        </w:rPr>
        <w:t>๘๔๔๖</w:t>
      </w:r>
      <w:bookmarkEnd w:id="0"/>
      <w:r w:rsidR="009F2AE3" w:rsidRPr="00A65839">
        <w:rPr>
          <w:sz w:val="32"/>
          <w:szCs w:val="32"/>
          <w:cs/>
        </w:rPr>
        <w:t>)</w:t>
      </w:r>
    </w:p>
    <w:p w14:paraId="132FD45D" w14:textId="1C693F5D" w:rsidR="008535D9" w:rsidRPr="00C87E7C" w:rsidRDefault="00D930D9" w:rsidP="001A52FD">
      <w:pPr>
        <w:tabs>
          <w:tab w:val="left" w:pos="322"/>
          <w:tab w:val="left" w:pos="4452"/>
          <w:tab w:val="left" w:pos="5670"/>
          <w:tab w:val="left" w:pos="9000"/>
        </w:tabs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26FC86" wp14:editId="7F6CB8C4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5001F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C91E351" wp14:editId="343489FD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756EA1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ที่</w:t>
      </w:r>
      <w:r w:rsidR="00DD169B">
        <w:rPr>
          <w:rFonts w:hint="cs"/>
          <w:sz w:val="32"/>
          <w:szCs w:val="32"/>
          <w:cs/>
        </w:rPr>
        <w:tab/>
      </w:r>
      <w:r w:rsidR="00A65839">
        <w:rPr>
          <w:rFonts w:hint="cs"/>
          <w:sz w:val="32"/>
          <w:szCs w:val="32"/>
          <w:cs/>
        </w:rPr>
        <w:t xml:space="preserve"> </w:t>
      </w:r>
      <w:r w:rsidR="00B61F97" w:rsidRPr="00703F30">
        <w:rPr>
          <w:rFonts w:hint="cs"/>
          <w:sz w:val="32"/>
          <w:szCs w:val="32"/>
          <w:cs/>
        </w:rPr>
        <w:t>กห ๐๖๕</w:t>
      </w:r>
      <w:r w:rsidR="009F2AE3" w:rsidRPr="00703F30">
        <w:rPr>
          <w:rFonts w:hint="cs"/>
          <w:sz w:val="32"/>
          <w:szCs w:val="32"/>
          <w:cs/>
        </w:rPr>
        <w:t>๒.</w:t>
      </w:r>
      <w:r w:rsidR="00FA3DE3">
        <w:rPr>
          <w:rFonts w:hint="cs"/>
          <w:sz w:val="32"/>
          <w:szCs w:val="32"/>
          <w:cs/>
        </w:rPr>
        <w:t>๓</w:t>
      </w:r>
      <w:r w:rsidR="00346665" w:rsidRPr="00703F30">
        <w:rPr>
          <w:rFonts w:hint="cs"/>
          <w:sz w:val="32"/>
          <w:szCs w:val="32"/>
          <w:cs/>
        </w:rPr>
        <w:t>/</w:t>
      </w:r>
      <w:r w:rsidR="00EC651F">
        <w:rPr>
          <w:rFonts w:hint="cs"/>
          <w:b/>
          <w:bCs/>
          <w:sz w:val="40"/>
          <w:szCs w:val="40"/>
          <w:cs/>
        </w:rPr>
        <w:tab/>
      </w:r>
      <w:r w:rsidR="008535D9" w:rsidRPr="00951D06">
        <w:rPr>
          <w:b/>
          <w:bCs/>
          <w:sz w:val="40"/>
          <w:szCs w:val="40"/>
          <w:cs/>
        </w:rPr>
        <w:t>วันที่</w:t>
      </w:r>
      <w:r w:rsidR="00B94F61">
        <w:rPr>
          <w:rFonts w:hint="cs"/>
          <w:sz w:val="32"/>
          <w:szCs w:val="32"/>
          <w:cs/>
        </w:rPr>
        <w:tab/>
      </w:r>
      <w:r w:rsidR="00A65839">
        <w:rPr>
          <w:rFonts w:hint="cs"/>
          <w:sz w:val="32"/>
          <w:szCs w:val="32"/>
          <w:cs/>
        </w:rPr>
        <w:t xml:space="preserve"> </w:t>
      </w:r>
      <w:r w:rsidR="00E254DA">
        <w:rPr>
          <w:rFonts w:hint="cs"/>
          <w:sz w:val="32"/>
          <w:szCs w:val="32"/>
          <w:cs/>
        </w:rPr>
        <w:t>พ</w:t>
      </w:r>
      <w:r w:rsidR="00BF293A">
        <w:rPr>
          <w:rFonts w:hint="cs"/>
          <w:sz w:val="32"/>
          <w:szCs w:val="32"/>
          <w:cs/>
        </w:rPr>
        <w:t>.</w:t>
      </w:r>
      <w:r w:rsidR="00E254DA">
        <w:rPr>
          <w:rFonts w:hint="cs"/>
          <w:sz w:val="32"/>
          <w:szCs w:val="32"/>
          <w:cs/>
        </w:rPr>
        <w:t>ย</w:t>
      </w:r>
      <w:r w:rsidR="00BF293A">
        <w:rPr>
          <w:rFonts w:hint="cs"/>
          <w:sz w:val="32"/>
          <w:szCs w:val="32"/>
          <w:cs/>
        </w:rPr>
        <w:t>.</w:t>
      </w:r>
      <w:r w:rsidR="009F2AE3">
        <w:rPr>
          <w:rFonts w:hint="cs"/>
          <w:sz w:val="32"/>
          <w:szCs w:val="32"/>
          <w:cs/>
        </w:rPr>
        <w:t>๖</w:t>
      </w:r>
      <w:r w:rsidR="00717720">
        <w:rPr>
          <w:rFonts w:hint="cs"/>
          <w:sz w:val="32"/>
          <w:szCs w:val="32"/>
          <w:cs/>
        </w:rPr>
        <w:t>๘</w:t>
      </w:r>
    </w:p>
    <w:p w14:paraId="3C0A5E12" w14:textId="7DE56EEF" w:rsidR="00124E92" w:rsidRPr="00124E92" w:rsidRDefault="00D930D9" w:rsidP="00CD33F3">
      <w:pPr>
        <w:pStyle w:val="Subtitle"/>
        <w:jc w:val="thaiDistribute"/>
        <w:rPr>
          <w:rFonts w:ascii="TH SarabunPSK" w:hAnsi="TH SarabunPSK" w:cs="TH SarabunPSK"/>
          <w:b w:val="0"/>
          <w:bCs w:val="0"/>
          <w:spacing w:val="2"/>
          <w:cs/>
        </w:rPr>
      </w:pPr>
      <w:r>
        <w:rPr>
          <w:b w:val="0"/>
          <w:bCs w:val="0"/>
          <w:noProof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0E8D07" wp14:editId="2976DBDE">
                <wp:simplePos x="0" y="0"/>
                <wp:positionH relativeFrom="column">
                  <wp:posOffset>333375</wp:posOffset>
                </wp:positionH>
                <wp:positionV relativeFrom="paragraph">
                  <wp:posOffset>256540</wp:posOffset>
                </wp:positionV>
                <wp:extent cx="5414645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86A7B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20.2pt" to="452.6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="008535D9" w:rsidRPr="00951D06">
        <w:rPr>
          <w:sz w:val="40"/>
          <w:szCs w:val="40"/>
          <w:cs/>
        </w:rPr>
        <w:t>เรื่อง</w:t>
      </w:r>
      <w:r w:rsidR="009F2AE3">
        <w:rPr>
          <w:rFonts w:hint="cs"/>
          <w:cs/>
        </w:rPr>
        <w:t xml:space="preserve">  </w:t>
      </w:r>
      <w:r w:rsidR="00A01DD6">
        <w:rPr>
          <w:rFonts w:hint="cs"/>
          <w:cs/>
        </w:rPr>
        <w:t xml:space="preserve"> </w:t>
      </w:r>
      <w:r w:rsidR="00DF1662" w:rsidRPr="008A02E1">
        <w:rPr>
          <w:rFonts w:ascii="TH SarabunPSK" w:hAnsi="TH SarabunPSK" w:cs="TH SarabunPSK" w:hint="cs"/>
          <w:b w:val="0"/>
          <w:bCs w:val="0"/>
          <w:spacing w:val="2"/>
          <w:cs/>
        </w:rPr>
        <w:t>รายงานผลการฟังบรรยายสรุป</w:t>
      </w:r>
      <w:r w:rsidR="00124E92">
        <w:rPr>
          <w:rFonts w:ascii="TH SarabunPSK" w:hAnsi="TH SarabunPSK" w:cs="TH SarabunPSK" w:hint="cs"/>
          <w:b w:val="0"/>
          <w:bCs w:val="0"/>
          <w:spacing w:val="2"/>
          <w:cs/>
        </w:rPr>
        <w:t xml:space="preserve"> บริษัท</w:t>
      </w:r>
      <w:r w:rsidR="00E254DA">
        <w:rPr>
          <w:rFonts w:ascii="TH SarabunPSK" w:hAnsi="TH SarabunPSK" w:cs="TH SarabunPSK" w:hint="cs"/>
          <w:b w:val="0"/>
          <w:bCs w:val="0"/>
          <w:spacing w:val="2"/>
          <w:cs/>
        </w:rPr>
        <w:t>แอสตร้า เทคโนโลยี</w:t>
      </w:r>
      <w:r w:rsidR="0073298E">
        <w:rPr>
          <w:rFonts w:ascii="TH SarabunPSK" w:hAnsi="TH SarabunPSK" w:cs="TH SarabunPSK"/>
          <w:b w:val="0"/>
          <w:bCs w:val="0"/>
          <w:spacing w:val="2"/>
        </w:rPr>
        <w:t xml:space="preserve"> </w:t>
      </w:r>
      <w:r w:rsidR="0073298E">
        <w:rPr>
          <w:rFonts w:ascii="TH SarabunPSK" w:hAnsi="TH SarabunPSK" w:cs="TH SarabunPSK" w:hint="cs"/>
          <w:b w:val="0"/>
          <w:bCs w:val="0"/>
          <w:spacing w:val="2"/>
          <w:cs/>
        </w:rPr>
        <w:t>จำกัด</w:t>
      </w:r>
    </w:p>
    <w:p w14:paraId="0B9B0221" w14:textId="1FACB7A5" w:rsidR="00993738" w:rsidRPr="00AC2A98" w:rsidRDefault="00993738" w:rsidP="00CD33F3">
      <w:pPr>
        <w:spacing w:before="120"/>
        <w:ind w:left="720" w:hanging="720"/>
        <w:rPr>
          <w:sz w:val="32"/>
          <w:szCs w:val="32"/>
          <w:cs/>
        </w:rPr>
      </w:pPr>
      <w:r w:rsidRPr="00AC2A98">
        <w:rPr>
          <w:sz w:val="32"/>
          <w:szCs w:val="32"/>
          <w:cs/>
        </w:rPr>
        <w:t>เรียน</w:t>
      </w:r>
      <w:r w:rsidRPr="00AC2A98">
        <w:rPr>
          <w:rFonts w:hint="cs"/>
          <w:sz w:val="32"/>
          <w:szCs w:val="32"/>
          <w:cs/>
        </w:rPr>
        <w:t xml:space="preserve">   </w:t>
      </w:r>
      <w:r w:rsidR="004E4260">
        <w:rPr>
          <w:rFonts w:hint="cs"/>
          <w:sz w:val="32"/>
          <w:szCs w:val="32"/>
          <w:cs/>
        </w:rPr>
        <w:t>ผอ.ศ</w:t>
      </w:r>
      <w:proofErr w:type="spellStart"/>
      <w:r w:rsidR="004E4260">
        <w:rPr>
          <w:rFonts w:hint="cs"/>
          <w:sz w:val="32"/>
          <w:szCs w:val="32"/>
          <w:cs/>
        </w:rPr>
        <w:t>ซว</w:t>
      </w:r>
      <w:proofErr w:type="spellEnd"/>
      <w:r w:rsidRPr="00AC2A98">
        <w:rPr>
          <w:rFonts w:hint="cs"/>
          <w:sz w:val="32"/>
          <w:szCs w:val="32"/>
          <w:cs/>
        </w:rPr>
        <w:t>.ทอ.</w:t>
      </w:r>
    </w:p>
    <w:p w14:paraId="0D5B1EE4" w14:textId="0B9CAAFE" w:rsidR="005346F0" w:rsidRDefault="00332643" w:rsidP="006149EE">
      <w:pPr>
        <w:tabs>
          <w:tab w:val="left" w:pos="1080"/>
          <w:tab w:val="left" w:pos="1418"/>
          <w:tab w:val="left" w:pos="1843"/>
        </w:tabs>
        <w:spacing w:before="120"/>
        <w:ind w:firstLine="1418"/>
        <w:jc w:val="thaiDistribute"/>
        <w:rPr>
          <w:sz w:val="32"/>
          <w:szCs w:val="32"/>
          <w:cs/>
        </w:rPr>
      </w:pPr>
      <w:r w:rsidRPr="00AC2A98">
        <w:rPr>
          <w:sz w:val="32"/>
          <w:szCs w:val="32"/>
          <w:cs/>
        </w:rPr>
        <w:t>๑.</w:t>
      </w:r>
      <w:r w:rsidR="00FC0877">
        <w:rPr>
          <w:sz w:val="32"/>
          <w:szCs w:val="32"/>
          <w:cs/>
        </w:rPr>
        <w:tab/>
      </w:r>
      <w:r w:rsidRPr="00B96C24">
        <w:rPr>
          <w:color w:val="0D0D0D" w:themeColor="text1" w:themeTint="F2"/>
          <w:sz w:val="32"/>
          <w:szCs w:val="32"/>
          <w:cs/>
        </w:rPr>
        <w:t>ตามสั่งการ ผอ.ศ</w:t>
      </w:r>
      <w:proofErr w:type="spellStart"/>
      <w:r w:rsidRPr="00B96C24">
        <w:rPr>
          <w:color w:val="0D0D0D" w:themeColor="text1" w:themeTint="F2"/>
          <w:sz w:val="32"/>
          <w:szCs w:val="32"/>
          <w:cs/>
        </w:rPr>
        <w:t>ซว</w:t>
      </w:r>
      <w:proofErr w:type="spellEnd"/>
      <w:r w:rsidRPr="00B96C24">
        <w:rPr>
          <w:color w:val="0D0D0D" w:themeColor="text1" w:themeTint="F2"/>
          <w:sz w:val="32"/>
          <w:szCs w:val="32"/>
          <w:cs/>
        </w:rPr>
        <w:t>.ทอ.</w:t>
      </w:r>
      <w:r w:rsidR="005658C3" w:rsidRPr="00B96C24">
        <w:rPr>
          <w:rFonts w:hint="cs"/>
          <w:color w:val="0D0D0D" w:themeColor="text1" w:themeTint="F2"/>
          <w:sz w:val="32"/>
          <w:szCs w:val="32"/>
          <w:cs/>
        </w:rPr>
        <w:t xml:space="preserve">เมื่อ </w:t>
      </w:r>
      <w:r w:rsidR="00DA4234" w:rsidRPr="00DA4234">
        <w:rPr>
          <w:rFonts w:hint="cs"/>
          <w:sz w:val="32"/>
          <w:szCs w:val="32"/>
          <w:cs/>
        </w:rPr>
        <w:t>๓</w:t>
      </w:r>
      <w:r w:rsidR="005658C3" w:rsidRPr="00DA4234">
        <w:rPr>
          <w:rFonts w:hint="cs"/>
          <w:sz w:val="32"/>
          <w:szCs w:val="32"/>
          <w:cs/>
        </w:rPr>
        <w:t xml:space="preserve"> </w:t>
      </w:r>
      <w:r w:rsidR="00E254DA">
        <w:rPr>
          <w:rFonts w:hint="cs"/>
          <w:sz w:val="32"/>
          <w:szCs w:val="32"/>
          <w:cs/>
        </w:rPr>
        <w:t>พ</w:t>
      </w:r>
      <w:r w:rsidR="00D13FF1" w:rsidRPr="00DA4234">
        <w:rPr>
          <w:rFonts w:hint="cs"/>
          <w:sz w:val="32"/>
          <w:szCs w:val="32"/>
          <w:cs/>
        </w:rPr>
        <w:t>.</w:t>
      </w:r>
      <w:r w:rsidR="00E254DA">
        <w:rPr>
          <w:rFonts w:hint="cs"/>
          <w:sz w:val="32"/>
          <w:szCs w:val="32"/>
          <w:cs/>
        </w:rPr>
        <w:t>ย</w:t>
      </w:r>
      <w:r w:rsidR="005658C3" w:rsidRPr="00DA4234">
        <w:rPr>
          <w:rFonts w:hint="cs"/>
          <w:sz w:val="32"/>
          <w:szCs w:val="32"/>
          <w:cs/>
        </w:rPr>
        <w:t>.๖</w:t>
      </w:r>
      <w:r w:rsidR="00DA4234" w:rsidRPr="00DA4234">
        <w:rPr>
          <w:rFonts w:hint="cs"/>
          <w:sz w:val="32"/>
          <w:szCs w:val="32"/>
          <w:cs/>
        </w:rPr>
        <w:t>๘</w:t>
      </w:r>
      <w:r w:rsidR="005658C3" w:rsidRPr="00DA4234">
        <w:rPr>
          <w:rFonts w:hint="cs"/>
          <w:sz w:val="32"/>
          <w:szCs w:val="32"/>
          <w:cs/>
        </w:rPr>
        <w:t xml:space="preserve"> </w:t>
      </w:r>
      <w:r w:rsidR="005658C3" w:rsidRPr="00B96C24">
        <w:rPr>
          <w:color w:val="0D0D0D" w:themeColor="text1" w:themeTint="F2"/>
          <w:sz w:val="32"/>
          <w:szCs w:val="32"/>
          <w:cs/>
        </w:rPr>
        <w:t xml:space="preserve">ท้ายหนังสือ </w:t>
      </w:r>
      <w:r w:rsidR="000F0E49" w:rsidRPr="00B96C24">
        <w:rPr>
          <w:rFonts w:hint="cs"/>
          <w:color w:val="0D0D0D" w:themeColor="text1" w:themeTint="F2"/>
          <w:sz w:val="32"/>
          <w:szCs w:val="32"/>
          <w:cs/>
        </w:rPr>
        <w:t>ยก</w:t>
      </w:r>
      <w:r w:rsidR="005658C3" w:rsidRPr="00B96C24">
        <w:rPr>
          <w:color w:val="0D0D0D" w:themeColor="text1" w:themeTint="F2"/>
          <w:sz w:val="32"/>
          <w:szCs w:val="32"/>
          <w:cs/>
        </w:rPr>
        <w:t>.</w:t>
      </w:r>
      <w:r w:rsidR="000F0E49" w:rsidRPr="00B96C24">
        <w:rPr>
          <w:rFonts w:hint="cs"/>
          <w:color w:val="0D0D0D" w:themeColor="text1" w:themeTint="F2"/>
          <w:sz w:val="32"/>
          <w:szCs w:val="32"/>
          <w:cs/>
        </w:rPr>
        <w:t>ทอ.</w:t>
      </w:r>
      <w:r w:rsidR="005658C3" w:rsidRPr="00B96C24">
        <w:rPr>
          <w:rFonts w:hint="cs"/>
          <w:color w:val="0D0D0D" w:themeColor="text1" w:themeTint="F2"/>
          <w:sz w:val="32"/>
          <w:szCs w:val="32"/>
          <w:cs/>
        </w:rPr>
        <w:t xml:space="preserve">ที่ </w:t>
      </w:r>
      <w:r w:rsidR="005658C3" w:rsidRPr="00DA4234">
        <w:rPr>
          <w:rFonts w:hint="cs"/>
          <w:sz w:val="32"/>
          <w:szCs w:val="32"/>
          <w:cs/>
        </w:rPr>
        <w:t>กห ๐๖</w:t>
      </w:r>
      <w:r w:rsidR="000F0E49" w:rsidRPr="00DA4234">
        <w:rPr>
          <w:rFonts w:hint="cs"/>
          <w:sz w:val="32"/>
          <w:szCs w:val="32"/>
          <w:cs/>
        </w:rPr>
        <w:t>๐๖</w:t>
      </w:r>
      <w:r w:rsidR="005658C3" w:rsidRPr="00DA4234">
        <w:rPr>
          <w:rFonts w:hint="cs"/>
          <w:sz w:val="32"/>
          <w:szCs w:val="32"/>
          <w:cs/>
        </w:rPr>
        <w:t>.</w:t>
      </w:r>
      <w:r w:rsidR="00E254DA">
        <w:rPr>
          <w:rFonts w:hint="cs"/>
          <w:sz w:val="32"/>
          <w:szCs w:val="32"/>
          <w:cs/>
        </w:rPr>
        <w:t>๓</w:t>
      </w:r>
      <w:r w:rsidR="005658C3" w:rsidRPr="00DA4234">
        <w:rPr>
          <w:rFonts w:hint="cs"/>
          <w:sz w:val="32"/>
          <w:szCs w:val="32"/>
          <w:cs/>
        </w:rPr>
        <w:t>/</w:t>
      </w:r>
      <w:r w:rsidR="00E254DA">
        <w:rPr>
          <w:rFonts w:hint="cs"/>
          <w:sz w:val="32"/>
          <w:szCs w:val="32"/>
          <w:cs/>
        </w:rPr>
        <w:t>๓๙๓๕</w:t>
      </w:r>
      <w:r w:rsidR="00DA4234" w:rsidRPr="00DA4234">
        <w:rPr>
          <w:rFonts w:hint="cs"/>
          <w:sz w:val="32"/>
          <w:szCs w:val="32"/>
          <w:cs/>
        </w:rPr>
        <w:t xml:space="preserve"> </w:t>
      </w:r>
      <w:r w:rsidR="000F0E49" w:rsidRPr="00B96C24">
        <w:rPr>
          <w:rFonts w:hint="cs"/>
          <w:color w:val="0D0D0D" w:themeColor="text1" w:themeTint="F2"/>
          <w:sz w:val="32"/>
          <w:szCs w:val="32"/>
          <w:cs/>
        </w:rPr>
        <w:t>ล</w:t>
      </w:r>
      <w:r w:rsidR="005658C3" w:rsidRPr="00B96C24">
        <w:rPr>
          <w:color w:val="0D0D0D" w:themeColor="text1" w:themeTint="F2"/>
          <w:spacing w:val="-4"/>
          <w:sz w:val="32"/>
          <w:szCs w:val="32"/>
          <w:cs/>
        </w:rPr>
        <w:t xml:space="preserve">ง </w:t>
      </w:r>
      <w:r w:rsidR="00E254DA">
        <w:rPr>
          <w:rFonts w:hint="cs"/>
          <w:color w:val="0D0D0D" w:themeColor="text1" w:themeTint="F2"/>
          <w:spacing w:val="-4"/>
          <w:sz w:val="32"/>
          <w:szCs w:val="32"/>
          <w:cs/>
        </w:rPr>
        <w:t>๒</w:t>
      </w:r>
      <w:r w:rsidR="00DA4234" w:rsidRPr="00DA4234">
        <w:rPr>
          <w:rFonts w:hint="cs"/>
          <w:spacing w:val="-4"/>
          <w:sz w:val="32"/>
          <w:szCs w:val="32"/>
          <w:cs/>
        </w:rPr>
        <w:t>๙</w:t>
      </w:r>
      <w:r w:rsidR="005658C3" w:rsidRPr="00DA4234">
        <w:rPr>
          <w:spacing w:val="-4"/>
          <w:sz w:val="32"/>
          <w:szCs w:val="32"/>
          <w:cs/>
        </w:rPr>
        <w:t xml:space="preserve"> </w:t>
      </w:r>
      <w:r w:rsidR="00E254DA">
        <w:rPr>
          <w:rFonts w:hint="cs"/>
          <w:spacing w:val="-4"/>
          <w:sz w:val="32"/>
          <w:szCs w:val="32"/>
          <w:cs/>
        </w:rPr>
        <w:t>ต</w:t>
      </w:r>
      <w:r w:rsidR="005658C3" w:rsidRPr="00DA4234">
        <w:rPr>
          <w:spacing w:val="-4"/>
          <w:sz w:val="32"/>
          <w:szCs w:val="32"/>
          <w:cs/>
        </w:rPr>
        <w:t>.</w:t>
      </w:r>
      <w:r w:rsidR="000F0E49" w:rsidRPr="00DA4234">
        <w:rPr>
          <w:rFonts w:hint="cs"/>
          <w:spacing w:val="-4"/>
          <w:sz w:val="32"/>
          <w:szCs w:val="32"/>
          <w:cs/>
        </w:rPr>
        <w:t>ค</w:t>
      </w:r>
      <w:r w:rsidR="005658C3" w:rsidRPr="00DA4234">
        <w:rPr>
          <w:spacing w:val="-4"/>
          <w:sz w:val="32"/>
          <w:szCs w:val="32"/>
          <w:cs/>
        </w:rPr>
        <w:t>.๖</w:t>
      </w:r>
      <w:r w:rsidR="00DA4234" w:rsidRPr="00DA4234">
        <w:rPr>
          <w:rFonts w:hint="cs"/>
          <w:spacing w:val="-4"/>
          <w:sz w:val="32"/>
          <w:szCs w:val="32"/>
          <w:cs/>
        </w:rPr>
        <w:t>๘</w:t>
      </w:r>
      <w:r w:rsidR="005658C3" w:rsidRPr="00DA4234">
        <w:rPr>
          <w:rFonts w:hint="cs"/>
          <w:spacing w:val="-4"/>
          <w:sz w:val="32"/>
          <w:szCs w:val="32"/>
          <w:cs/>
        </w:rPr>
        <w:t xml:space="preserve"> </w:t>
      </w:r>
      <w:r w:rsidR="006149EE" w:rsidRPr="00B96C24">
        <w:rPr>
          <w:rFonts w:hint="cs"/>
          <w:color w:val="0D0D0D" w:themeColor="text1" w:themeTint="F2"/>
          <w:spacing w:val="-4"/>
          <w:sz w:val="32"/>
          <w:szCs w:val="32"/>
          <w:cs/>
        </w:rPr>
        <w:t>ให้</w:t>
      </w:r>
      <w:r w:rsidR="00F87702" w:rsidRPr="00B96C24">
        <w:rPr>
          <w:color w:val="0D0D0D" w:themeColor="text1" w:themeTint="F2"/>
          <w:spacing w:val="-4"/>
          <w:sz w:val="32"/>
          <w:szCs w:val="32"/>
          <w:cs/>
        </w:rPr>
        <w:t xml:space="preserve"> </w:t>
      </w:r>
      <w:r w:rsidR="00F87702" w:rsidRPr="00B96C24">
        <w:rPr>
          <w:rFonts w:hint="cs"/>
          <w:color w:val="0D0D0D" w:themeColor="text1" w:themeTint="F2"/>
          <w:spacing w:val="-4"/>
          <w:sz w:val="32"/>
          <w:szCs w:val="32"/>
          <w:cs/>
        </w:rPr>
        <w:t>กมซ.ศ</w:t>
      </w:r>
      <w:proofErr w:type="spellStart"/>
      <w:r w:rsidR="00F87702" w:rsidRPr="00B96C24">
        <w:rPr>
          <w:rFonts w:hint="cs"/>
          <w:color w:val="0D0D0D" w:themeColor="text1" w:themeTint="F2"/>
          <w:spacing w:val="-4"/>
          <w:sz w:val="32"/>
          <w:szCs w:val="32"/>
          <w:cs/>
        </w:rPr>
        <w:t>ซว</w:t>
      </w:r>
      <w:proofErr w:type="spellEnd"/>
      <w:r w:rsidR="00F87702" w:rsidRPr="00B96C24">
        <w:rPr>
          <w:rFonts w:hint="cs"/>
          <w:color w:val="0D0D0D" w:themeColor="text1" w:themeTint="F2"/>
          <w:spacing w:val="-4"/>
          <w:sz w:val="32"/>
          <w:szCs w:val="32"/>
          <w:cs/>
        </w:rPr>
        <w:t>.ทอ.</w:t>
      </w:r>
      <w:r w:rsidR="00F87702">
        <w:rPr>
          <w:rFonts w:hint="cs"/>
          <w:spacing w:val="-4"/>
          <w:sz w:val="32"/>
          <w:szCs w:val="32"/>
          <w:cs/>
        </w:rPr>
        <w:t>จัดข้าราชการเข้าฟังบรรยายสรุป</w:t>
      </w:r>
      <w:r w:rsidR="00E254DA">
        <w:rPr>
          <w:rFonts w:hint="cs"/>
          <w:spacing w:val="-4"/>
          <w:sz w:val="32"/>
          <w:szCs w:val="32"/>
          <w:cs/>
        </w:rPr>
        <w:t xml:space="preserve">ระบบช่วยฝึกจำลองยุทธ์ รุ่น </w:t>
      </w:r>
      <w:r w:rsidR="00E254DA">
        <w:rPr>
          <w:spacing w:val="-4"/>
          <w:sz w:val="32"/>
          <w:szCs w:val="32"/>
        </w:rPr>
        <w:t xml:space="preserve">Battlespace Simulations </w:t>
      </w:r>
      <w:r w:rsidR="00F87702">
        <w:rPr>
          <w:rFonts w:hint="cs"/>
          <w:spacing w:val="-4"/>
          <w:sz w:val="32"/>
          <w:szCs w:val="32"/>
          <w:cs/>
        </w:rPr>
        <w:t>เมื่อวัน</w:t>
      </w:r>
      <w:r w:rsidR="00ED6F0A">
        <w:rPr>
          <w:rFonts w:hint="cs"/>
          <w:spacing w:val="-4"/>
          <w:sz w:val="32"/>
          <w:szCs w:val="32"/>
          <w:cs/>
        </w:rPr>
        <w:t>พุธ</w:t>
      </w:r>
      <w:r w:rsidR="00F87702">
        <w:rPr>
          <w:rFonts w:hint="cs"/>
          <w:spacing w:val="-4"/>
          <w:sz w:val="32"/>
          <w:szCs w:val="32"/>
          <w:cs/>
        </w:rPr>
        <w:t xml:space="preserve">ที่ </w:t>
      </w:r>
      <w:r w:rsidR="00124E92">
        <w:rPr>
          <w:rFonts w:hint="cs"/>
          <w:spacing w:val="-4"/>
          <w:sz w:val="32"/>
          <w:szCs w:val="32"/>
          <w:cs/>
        </w:rPr>
        <w:t>๑</w:t>
      </w:r>
      <w:r w:rsidR="00E254DA">
        <w:rPr>
          <w:rFonts w:hint="cs"/>
          <w:spacing w:val="-4"/>
          <w:sz w:val="32"/>
          <w:szCs w:val="32"/>
          <w:cs/>
        </w:rPr>
        <w:t>๒</w:t>
      </w:r>
      <w:r w:rsidR="00F87702">
        <w:rPr>
          <w:rFonts w:hint="cs"/>
          <w:spacing w:val="-4"/>
          <w:sz w:val="32"/>
          <w:szCs w:val="32"/>
          <w:cs/>
        </w:rPr>
        <w:t xml:space="preserve"> </w:t>
      </w:r>
      <w:r w:rsidR="00E254DA">
        <w:rPr>
          <w:rFonts w:hint="cs"/>
          <w:spacing w:val="-4"/>
          <w:sz w:val="32"/>
          <w:szCs w:val="32"/>
          <w:cs/>
        </w:rPr>
        <w:t>พ.ย.</w:t>
      </w:r>
      <w:r w:rsidR="00F87702">
        <w:rPr>
          <w:rFonts w:hint="cs"/>
          <w:spacing w:val="-4"/>
          <w:sz w:val="32"/>
          <w:szCs w:val="32"/>
          <w:cs/>
        </w:rPr>
        <w:t>๖</w:t>
      </w:r>
      <w:r w:rsidR="00124E92">
        <w:rPr>
          <w:rFonts w:hint="cs"/>
          <w:spacing w:val="-4"/>
          <w:sz w:val="32"/>
          <w:szCs w:val="32"/>
          <w:cs/>
        </w:rPr>
        <w:t>๘</w:t>
      </w:r>
      <w:r w:rsidR="008545D0">
        <w:rPr>
          <w:spacing w:val="-4"/>
          <w:sz w:val="32"/>
          <w:szCs w:val="32"/>
        </w:rPr>
        <w:t xml:space="preserve">, </w:t>
      </w:r>
      <w:r w:rsidR="008545D0">
        <w:rPr>
          <w:rFonts w:hint="cs"/>
          <w:spacing w:val="-4"/>
          <w:sz w:val="32"/>
          <w:szCs w:val="32"/>
          <w:cs/>
        </w:rPr>
        <w:t>๐๙๓๐</w:t>
      </w:r>
      <w:r w:rsidR="00F87702">
        <w:rPr>
          <w:rFonts w:hint="cs"/>
          <w:spacing w:val="-4"/>
          <w:sz w:val="32"/>
          <w:szCs w:val="32"/>
          <w:cs/>
        </w:rPr>
        <w:t xml:space="preserve"> ณ </w:t>
      </w:r>
      <w:r w:rsidR="005D32F8">
        <w:rPr>
          <w:rFonts w:hint="cs"/>
          <w:spacing w:val="-4"/>
          <w:sz w:val="32"/>
          <w:szCs w:val="32"/>
          <w:cs/>
        </w:rPr>
        <w:t xml:space="preserve">ห้องประชุม </w:t>
      </w:r>
      <w:r w:rsidR="00124E92">
        <w:rPr>
          <w:rFonts w:hint="cs"/>
          <w:spacing w:val="-4"/>
          <w:sz w:val="32"/>
          <w:szCs w:val="32"/>
          <w:cs/>
        </w:rPr>
        <w:t>ยก</w:t>
      </w:r>
      <w:r w:rsidR="005D32F8">
        <w:rPr>
          <w:rFonts w:hint="cs"/>
          <w:spacing w:val="-4"/>
          <w:sz w:val="32"/>
          <w:szCs w:val="32"/>
          <w:cs/>
        </w:rPr>
        <w:t>.ทอ.</w:t>
      </w:r>
      <w:r w:rsidR="00124E92">
        <w:rPr>
          <w:rFonts w:hint="cs"/>
          <w:spacing w:val="-4"/>
          <w:sz w:val="32"/>
          <w:szCs w:val="32"/>
          <w:cs/>
        </w:rPr>
        <w:t xml:space="preserve"> </w:t>
      </w:r>
      <w:r w:rsidR="00417671">
        <w:rPr>
          <w:rFonts w:hint="cs"/>
          <w:spacing w:val="-4"/>
          <w:sz w:val="32"/>
          <w:szCs w:val="32"/>
          <w:cs/>
        </w:rPr>
        <w:t>นั้น</w:t>
      </w:r>
    </w:p>
    <w:p w14:paraId="7A7F97B6" w14:textId="7B274D11" w:rsidR="00A9350F" w:rsidRDefault="00A9350F" w:rsidP="005346F0">
      <w:pPr>
        <w:tabs>
          <w:tab w:val="left" w:pos="1080"/>
          <w:tab w:val="left" w:pos="1418"/>
          <w:tab w:val="left" w:pos="1843"/>
        </w:tabs>
        <w:spacing w:before="120"/>
        <w:ind w:firstLine="1418"/>
        <w:jc w:val="thaiDistribute"/>
        <w:rPr>
          <w:sz w:val="32"/>
          <w:szCs w:val="32"/>
        </w:rPr>
      </w:pPr>
      <w:r w:rsidRPr="00AC2A98">
        <w:rPr>
          <w:rFonts w:hint="cs"/>
          <w:sz w:val="32"/>
          <w:szCs w:val="32"/>
          <w:cs/>
        </w:rPr>
        <w:t>๒.</w:t>
      </w:r>
      <w:r>
        <w:rPr>
          <w:sz w:val="32"/>
          <w:szCs w:val="32"/>
          <w:cs/>
        </w:rPr>
        <w:tab/>
      </w:r>
      <w:r w:rsidR="00124E92" w:rsidRPr="0055021B">
        <w:rPr>
          <w:rFonts w:hint="cs"/>
          <w:spacing w:val="-4"/>
          <w:sz w:val="32"/>
          <w:szCs w:val="32"/>
          <w:cs/>
        </w:rPr>
        <w:t>กมซ.ศ</w:t>
      </w:r>
      <w:proofErr w:type="spellStart"/>
      <w:r w:rsidR="00124E92" w:rsidRPr="0055021B">
        <w:rPr>
          <w:rFonts w:hint="cs"/>
          <w:spacing w:val="-4"/>
          <w:sz w:val="32"/>
          <w:szCs w:val="32"/>
          <w:cs/>
        </w:rPr>
        <w:t>ซว</w:t>
      </w:r>
      <w:proofErr w:type="spellEnd"/>
      <w:r w:rsidR="00124E92" w:rsidRPr="0055021B">
        <w:rPr>
          <w:rFonts w:hint="cs"/>
          <w:spacing w:val="-4"/>
          <w:sz w:val="32"/>
          <w:szCs w:val="32"/>
          <w:cs/>
        </w:rPr>
        <w:t>.ทอ.</w:t>
      </w:r>
      <w:r w:rsidR="00AA2F95" w:rsidRPr="0055021B">
        <w:rPr>
          <w:rFonts w:hint="cs"/>
          <w:spacing w:val="-4"/>
          <w:sz w:val="32"/>
          <w:szCs w:val="32"/>
          <w:cs/>
        </w:rPr>
        <w:t xml:space="preserve">ได้มอบหมายให้ ร.อ.พีระพงษ์ โพธิ์เจริญ ตำแหน่ง </w:t>
      </w:r>
      <w:proofErr w:type="spellStart"/>
      <w:r w:rsidR="00E254DA">
        <w:rPr>
          <w:rFonts w:hint="cs"/>
          <w:spacing w:val="-4"/>
          <w:sz w:val="32"/>
          <w:szCs w:val="32"/>
          <w:cs/>
        </w:rPr>
        <w:t>รร</w:t>
      </w:r>
      <w:proofErr w:type="spellEnd"/>
      <w:r w:rsidR="00E254DA">
        <w:rPr>
          <w:rFonts w:hint="cs"/>
          <w:spacing w:val="-4"/>
          <w:sz w:val="32"/>
          <w:szCs w:val="32"/>
          <w:cs/>
        </w:rPr>
        <w:t>ก.</w:t>
      </w:r>
      <w:proofErr w:type="spellStart"/>
      <w:r w:rsidR="00AA2F95" w:rsidRPr="0055021B">
        <w:rPr>
          <w:rFonts w:hint="cs"/>
          <w:spacing w:val="-4"/>
          <w:sz w:val="32"/>
          <w:szCs w:val="32"/>
          <w:cs/>
        </w:rPr>
        <w:t>นป</w:t>
      </w:r>
      <w:proofErr w:type="spellEnd"/>
      <w:r w:rsidR="00AA2F95" w:rsidRPr="0055021B">
        <w:rPr>
          <w:rFonts w:hint="cs"/>
          <w:spacing w:val="-4"/>
          <w:sz w:val="32"/>
          <w:szCs w:val="32"/>
          <w:cs/>
        </w:rPr>
        <w:t>ข.ผมซ.กมซ.ศ</w:t>
      </w:r>
      <w:proofErr w:type="spellStart"/>
      <w:r w:rsidR="00AA2F95" w:rsidRPr="0055021B">
        <w:rPr>
          <w:rFonts w:hint="cs"/>
          <w:spacing w:val="-4"/>
          <w:sz w:val="32"/>
          <w:szCs w:val="32"/>
          <w:cs/>
        </w:rPr>
        <w:t>ซว</w:t>
      </w:r>
      <w:proofErr w:type="spellEnd"/>
      <w:r w:rsidR="00AA2F95" w:rsidRPr="0055021B">
        <w:rPr>
          <w:rFonts w:hint="cs"/>
          <w:spacing w:val="-4"/>
          <w:sz w:val="32"/>
          <w:szCs w:val="32"/>
          <w:cs/>
        </w:rPr>
        <w:t>.ทอ.</w:t>
      </w:r>
      <w:r w:rsidR="00AA2F95">
        <w:rPr>
          <w:rFonts w:hint="cs"/>
          <w:sz w:val="32"/>
          <w:szCs w:val="32"/>
          <w:cs/>
        </w:rPr>
        <w:t xml:space="preserve">เข้าฟังบรรยายสรุป </w:t>
      </w:r>
      <w:r w:rsidR="00124E92">
        <w:rPr>
          <w:rFonts w:hint="cs"/>
          <w:sz w:val="32"/>
          <w:szCs w:val="32"/>
          <w:cs/>
        </w:rPr>
        <w:t>ตามข้อ ๑ เรียบร้อยแล้ว มี</w:t>
      </w:r>
      <w:r w:rsidR="00DF1662">
        <w:rPr>
          <w:rFonts w:hint="cs"/>
          <w:sz w:val="32"/>
          <w:szCs w:val="32"/>
          <w:cs/>
        </w:rPr>
        <w:t xml:space="preserve">สาระสำคัญ </w:t>
      </w:r>
      <w:r w:rsidR="00615852">
        <w:rPr>
          <w:rFonts w:hint="cs"/>
          <w:sz w:val="32"/>
          <w:szCs w:val="32"/>
          <w:cs/>
        </w:rPr>
        <w:t>ดังนี้</w:t>
      </w:r>
    </w:p>
    <w:p w14:paraId="2C5B4197" w14:textId="1214001C" w:rsidR="00DA4234" w:rsidRDefault="00124E92" w:rsidP="005346F0">
      <w:pPr>
        <w:tabs>
          <w:tab w:val="left" w:pos="1080"/>
          <w:tab w:val="left" w:pos="1418"/>
          <w:tab w:val="left" w:pos="1843"/>
        </w:tabs>
        <w:spacing w:before="120"/>
        <w:ind w:firstLine="1418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 w:rsidR="00DA4234">
        <w:rPr>
          <w:rFonts w:hint="cs"/>
          <w:sz w:val="32"/>
          <w:szCs w:val="32"/>
          <w:cs/>
        </w:rPr>
        <w:t xml:space="preserve">๒.๑ </w:t>
      </w:r>
      <w:r w:rsidRPr="00AB692E">
        <w:rPr>
          <w:rFonts w:hint="cs"/>
          <w:spacing w:val="-4"/>
          <w:sz w:val="32"/>
          <w:szCs w:val="32"/>
          <w:cs/>
        </w:rPr>
        <w:t>บริษัท</w:t>
      </w:r>
      <w:r w:rsidR="001C7D10">
        <w:rPr>
          <w:rFonts w:hint="cs"/>
          <w:spacing w:val="-4"/>
          <w:sz w:val="32"/>
          <w:szCs w:val="32"/>
          <w:cs/>
        </w:rPr>
        <w:t>แอสตร้า เทคโนโลยี</w:t>
      </w:r>
      <w:r>
        <w:rPr>
          <w:rFonts w:hint="cs"/>
          <w:spacing w:val="-4"/>
          <w:sz w:val="32"/>
          <w:szCs w:val="32"/>
          <w:cs/>
        </w:rPr>
        <w:t xml:space="preserve"> จำ</w:t>
      </w:r>
      <w:r w:rsidRPr="00AB692E">
        <w:rPr>
          <w:rFonts w:hint="cs"/>
          <w:spacing w:val="-4"/>
          <w:sz w:val="32"/>
          <w:szCs w:val="32"/>
          <w:cs/>
        </w:rPr>
        <w:t xml:space="preserve">กัด </w:t>
      </w:r>
      <w:r w:rsidR="00DA4234">
        <w:rPr>
          <w:rFonts w:hint="cs"/>
          <w:spacing w:val="-4"/>
          <w:sz w:val="32"/>
          <w:szCs w:val="32"/>
          <w:cs/>
        </w:rPr>
        <w:t xml:space="preserve">เป็นผู้ประสานงานของบริษัท </w:t>
      </w:r>
      <w:r w:rsidR="001C7D10">
        <w:rPr>
          <w:spacing w:val="-4"/>
          <w:sz w:val="32"/>
          <w:szCs w:val="32"/>
        </w:rPr>
        <w:t xml:space="preserve">FAAC Incorporate </w:t>
      </w:r>
      <w:r w:rsidR="00DA4234">
        <w:rPr>
          <w:rFonts w:hint="cs"/>
          <w:spacing w:val="-4"/>
          <w:sz w:val="32"/>
          <w:szCs w:val="32"/>
          <w:cs/>
        </w:rPr>
        <w:t>สหรัฐอเมริกา</w:t>
      </w:r>
      <w:r w:rsidR="001C7D10">
        <w:rPr>
          <w:rFonts w:hint="cs"/>
          <w:spacing w:val="-4"/>
          <w:sz w:val="32"/>
          <w:szCs w:val="32"/>
          <w:cs/>
        </w:rPr>
        <w:t xml:space="preserve"> </w:t>
      </w:r>
      <w:r w:rsidR="00DA4234">
        <w:rPr>
          <w:rFonts w:hint="cs"/>
          <w:spacing w:val="-4"/>
          <w:sz w:val="32"/>
          <w:szCs w:val="32"/>
          <w:cs/>
        </w:rPr>
        <w:t>ดำเนินธุรกิจด้าน</w:t>
      </w:r>
      <w:r w:rsidR="001C7D10">
        <w:rPr>
          <w:rFonts w:hint="cs"/>
          <w:spacing w:val="-4"/>
          <w:sz w:val="32"/>
          <w:szCs w:val="32"/>
          <w:cs/>
        </w:rPr>
        <w:t>การพัฒนาและจำหน่ายระบบจำลองสำหรับ</w:t>
      </w:r>
      <w:r w:rsidR="00343832">
        <w:rPr>
          <w:rFonts w:hint="cs"/>
          <w:spacing w:val="-4"/>
          <w:sz w:val="32"/>
          <w:szCs w:val="32"/>
          <w:cs/>
        </w:rPr>
        <w:t>ภารกิจ</w:t>
      </w:r>
      <w:r w:rsidR="001C7D10">
        <w:rPr>
          <w:rFonts w:hint="cs"/>
          <w:spacing w:val="-4"/>
          <w:sz w:val="32"/>
          <w:szCs w:val="32"/>
          <w:cs/>
        </w:rPr>
        <w:t>ทางการทหาร</w:t>
      </w:r>
      <w:r w:rsidR="00DA4234">
        <w:rPr>
          <w:rFonts w:hint="cs"/>
          <w:spacing w:val="-4"/>
          <w:sz w:val="32"/>
          <w:szCs w:val="32"/>
          <w:cs/>
        </w:rPr>
        <w:t xml:space="preserve"> ได้นำ จนท.มาบรรยายสรุป</w:t>
      </w:r>
      <w:r w:rsidR="001C7D10">
        <w:rPr>
          <w:rFonts w:hint="cs"/>
          <w:spacing w:val="-4"/>
          <w:sz w:val="32"/>
          <w:szCs w:val="32"/>
          <w:cs/>
        </w:rPr>
        <w:t xml:space="preserve">ระบบช่วยฝึกจำลองยุทธ์ รุ่น </w:t>
      </w:r>
      <w:r w:rsidR="001C7D10">
        <w:rPr>
          <w:spacing w:val="-4"/>
          <w:sz w:val="32"/>
          <w:szCs w:val="32"/>
        </w:rPr>
        <w:t>Battlespace Simulations</w:t>
      </w:r>
      <w:r w:rsidR="004F1ED7">
        <w:rPr>
          <w:rFonts w:hint="cs"/>
          <w:sz w:val="32"/>
          <w:szCs w:val="32"/>
          <w:cs/>
        </w:rPr>
        <w:t xml:space="preserve"> ซึ่งเป็นระบบ</w:t>
      </w:r>
      <w:r w:rsidR="001C7D10">
        <w:rPr>
          <w:rFonts w:hint="cs"/>
          <w:sz w:val="32"/>
          <w:szCs w:val="32"/>
          <w:cs/>
        </w:rPr>
        <w:t>จำลอง</w:t>
      </w:r>
      <w:r w:rsidR="00343832">
        <w:rPr>
          <w:rFonts w:hint="cs"/>
          <w:sz w:val="32"/>
          <w:szCs w:val="32"/>
          <w:cs/>
        </w:rPr>
        <w:t>สถานการณ์การรบแบบหลายมิติ</w:t>
      </w:r>
      <w:r w:rsidR="001C7D10">
        <w:rPr>
          <w:rFonts w:hint="cs"/>
          <w:sz w:val="32"/>
          <w:szCs w:val="32"/>
          <w:cs/>
        </w:rPr>
        <w:t xml:space="preserve"> (</w:t>
      </w:r>
      <w:r w:rsidR="001C7D10">
        <w:rPr>
          <w:sz w:val="32"/>
          <w:szCs w:val="32"/>
        </w:rPr>
        <w:t>Multi-Domain Simulation</w:t>
      </w:r>
      <w:r w:rsidR="001C7D10">
        <w:rPr>
          <w:rFonts w:hint="cs"/>
          <w:sz w:val="32"/>
          <w:szCs w:val="32"/>
          <w:cs/>
        </w:rPr>
        <w:t>)</w:t>
      </w:r>
      <w:r w:rsidR="00343832">
        <w:rPr>
          <w:rFonts w:hint="cs"/>
          <w:sz w:val="32"/>
          <w:szCs w:val="32"/>
          <w:cs/>
        </w:rPr>
        <w:t xml:space="preserve"> สำหรับการฝึกและการวิเคราะห์ทางทหาร</w:t>
      </w:r>
    </w:p>
    <w:p w14:paraId="2F9B7AA9" w14:textId="2DBDCC1C" w:rsidR="00B04462" w:rsidRDefault="00B04462" w:rsidP="005346F0">
      <w:pPr>
        <w:tabs>
          <w:tab w:val="left" w:pos="1080"/>
          <w:tab w:val="left" w:pos="1418"/>
          <w:tab w:val="left" w:pos="1843"/>
        </w:tabs>
        <w:spacing w:before="120"/>
        <w:ind w:firstLine="1418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๒.๒ </w:t>
      </w:r>
      <w:r>
        <w:rPr>
          <w:sz w:val="32"/>
          <w:szCs w:val="32"/>
        </w:rPr>
        <w:t>Battlespace Simulations</w:t>
      </w:r>
      <w:r>
        <w:rPr>
          <w:rFonts w:hint="cs"/>
          <w:sz w:val="32"/>
          <w:szCs w:val="32"/>
          <w:cs/>
        </w:rPr>
        <w:t xml:space="preserve"> มีรายละเอียดสำคัญ ดังนี้</w:t>
      </w:r>
    </w:p>
    <w:p w14:paraId="0917C760" w14:textId="211E6080" w:rsidR="00ED0004" w:rsidRDefault="00B04462" w:rsidP="00B04462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rFonts w:hint="cs"/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๒.๒.๑ </w:t>
      </w:r>
      <w:r>
        <w:rPr>
          <w:sz w:val="32"/>
          <w:szCs w:val="32"/>
        </w:rPr>
        <w:t xml:space="preserve">Battlespace Simulations </w:t>
      </w:r>
      <w:r>
        <w:rPr>
          <w:rFonts w:hint="cs"/>
          <w:sz w:val="32"/>
          <w:szCs w:val="32"/>
          <w:cs/>
        </w:rPr>
        <w:t xml:space="preserve">ประกอบด้วย </w:t>
      </w:r>
      <w:r w:rsidR="00ED0004">
        <w:rPr>
          <w:rFonts w:hint="cs"/>
          <w:sz w:val="32"/>
          <w:szCs w:val="32"/>
          <w:cs/>
        </w:rPr>
        <w:t>๒</w:t>
      </w:r>
      <w:r>
        <w:rPr>
          <w:rFonts w:hint="cs"/>
          <w:sz w:val="32"/>
          <w:szCs w:val="32"/>
          <w:cs/>
        </w:rPr>
        <w:t xml:space="preserve"> </w:t>
      </w:r>
      <w:r w:rsidR="00343832">
        <w:rPr>
          <w:rFonts w:hint="cs"/>
          <w:sz w:val="32"/>
          <w:szCs w:val="32"/>
          <w:cs/>
        </w:rPr>
        <w:t>องค์ประกอบหลัก คือ</w:t>
      </w:r>
      <w:r w:rsidR="00ED0004">
        <w:rPr>
          <w:rFonts w:hint="cs"/>
          <w:sz w:val="32"/>
          <w:szCs w:val="32"/>
          <w:cs/>
        </w:rPr>
        <w:t xml:space="preserve"> </w:t>
      </w:r>
      <w:r w:rsidR="00ED0004">
        <w:rPr>
          <w:sz w:val="32"/>
          <w:szCs w:val="32"/>
        </w:rPr>
        <w:t>MACE</w:t>
      </w:r>
      <w:r w:rsidR="00DF44EC">
        <w:rPr>
          <w:sz w:val="32"/>
          <w:szCs w:val="32"/>
        </w:rPr>
        <w:t xml:space="preserve"> </w:t>
      </w:r>
      <w:r w:rsidR="00DF44EC">
        <w:rPr>
          <w:rFonts w:hint="cs"/>
          <w:sz w:val="32"/>
          <w:szCs w:val="32"/>
          <w:cs/>
        </w:rPr>
        <w:t>(</w:t>
      </w:r>
      <w:r w:rsidR="00DF44EC">
        <w:rPr>
          <w:sz w:val="32"/>
          <w:szCs w:val="32"/>
        </w:rPr>
        <w:t>Modern Air Combat Environment</w:t>
      </w:r>
      <w:r w:rsidR="00DF44EC">
        <w:rPr>
          <w:rFonts w:hint="cs"/>
          <w:sz w:val="32"/>
          <w:szCs w:val="32"/>
          <w:cs/>
        </w:rPr>
        <w:t>)</w:t>
      </w:r>
      <w:r w:rsidR="00ED0004">
        <w:rPr>
          <w:sz w:val="32"/>
          <w:szCs w:val="32"/>
        </w:rPr>
        <w:t xml:space="preserve"> </w:t>
      </w:r>
      <w:r w:rsidR="00ED0004">
        <w:rPr>
          <w:rFonts w:hint="cs"/>
          <w:sz w:val="32"/>
          <w:szCs w:val="32"/>
          <w:cs/>
        </w:rPr>
        <w:t xml:space="preserve">และ </w:t>
      </w:r>
      <w:r w:rsidR="00ED0004">
        <w:rPr>
          <w:sz w:val="32"/>
          <w:szCs w:val="32"/>
        </w:rPr>
        <w:t>ARMOR</w:t>
      </w:r>
      <w:r w:rsidR="00DF44EC">
        <w:rPr>
          <w:rFonts w:hint="cs"/>
          <w:sz w:val="32"/>
          <w:szCs w:val="32"/>
          <w:cs/>
        </w:rPr>
        <w:t xml:space="preserve"> (</w:t>
      </w:r>
      <w:r w:rsidR="00DF44EC">
        <w:rPr>
          <w:sz w:val="32"/>
          <w:szCs w:val="32"/>
        </w:rPr>
        <w:t>Augmented Reality Mission Observation and Rehearsal</w:t>
      </w:r>
      <w:r w:rsidR="00DF44EC">
        <w:rPr>
          <w:rFonts w:hint="cs"/>
          <w:sz w:val="32"/>
          <w:szCs w:val="32"/>
          <w:cs/>
        </w:rPr>
        <w:t>)</w:t>
      </w:r>
      <w:r w:rsidR="00D63ABD">
        <w:rPr>
          <w:rFonts w:hint="cs"/>
          <w:sz w:val="32"/>
          <w:szCs w:val="32"/>
          <w:cs/>
        </w:rPr>
        <w:t xml:space="preserve"> ซึ่ง </w:t>
      </w:r>
      <w:r w:rsidR="00D63ABD">
        <w:rPr>
          <w:sz w:val="32"/>
          <w:szCs w:val="32"/>
        </w:rPr>
        <w:t xml:space="preserve">Mace </w:t>
      </w:r>
      <w:r w:rsidR="00D63ABD">
        <w:rPr>
          <w:rFonts w:hint="cs"/>
          <w:sz w:val="32"/>
          <w:szCs w:val="32"/>
          <w:cs/>
        </w:rPr>
        <w:t xml:space="preserve">ทำหน้าที่ในการจำลองสภาพแวดล้อมการรบในรูปแบบ ๒ มิติ และ </w:t>
      </w:r>
      <w:r w:rsidR="00D63ABD">
        <w:rPr>
          <w:sz w:val="32"/>
          <w:szCs w:val="32"/>
        </w:rPr>
        <w:t xml:space="preserve">ARMOR </w:t>
      </w:r>
      <w:r w:rsidR="00D63ABD">
        <w:rPr>
          <w:rFonts w:hint="cs"/>
          <w:sz w:val="32"/>
          <w:szCs w:val="32"/>
          <w:cs/>
        </w:rPr>
        <w:t>ทำหน้าที่ในการจำลองสภาพแวดล้อมการรบในรูปแบบ ๓ มิติ</w:t>
      </w:r>
      <w:r w:rsidR="00046259">
        <w:rPr>
          <w:rFonts w:hint="cs"/>
          <w:sz w:val="32"/>
          <w:szCs w:val="32"/>
          <w:cs/>
        </w:rPr>
        <w:t xml:space="preserve"> โดยอ้างอิงข้อมูลจาก </w:t>
      </w:r>
      <w:r w:rsidR="00046259">
        <w:rPr>
          <w:sz w:val="32"/>
          <w:szCs w:val="32"/>
        </w:rPr>
        <w:t xml:space="preserve">MACE </w:t>
      </w:r>
    </w:p>
    <w:p w14:paraId="2B0177FA" w14:textId="447CACDD" w:rsidR="00D63ABD" w:rsidRDefault="00D63ABD" w:rsidP="00B04462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๒.๒.๒ </w:t>
      </w:r>
      <w:r>
        <w:rPr>
          <w:sz w:val="32"/>
          <w:szCs w:val="32"/>
        </w:rPr>
        <w:t xml:space="preserve">MACE </w:t>
      </w:r>
      <w:r>
        <w:rPr>
          <w:rFonts w:hint="cs"/>
          <w:sz w:val="32"/>
          <w:szCs w:val="32"/>
          <w:cs/>
        </w:rPr>
        <w:t>มีความสามารถจำลองสภาพแวดล้อมการรบในรูปแบบ ๒ มิติ ที่สามารถแสดงข้อมูลได้ครอบคลุมทุกมิติการรบ</w:t>
      </w:r>
      <w:r w:rsidR="00046259">
        <w:rPr>
          <w:rFonts w:hint="cs"/>
          <w:sz w:val="32"/>
          <w:szCs w:val="32"/>
          <w:cs/>
        </w:rPr>
        <w:t>ตั้งแต่ภาคพื้นดิน อากาศ ทะเล อวกาศ ไซเบอร์ และสงครามอิเล็กทรอนิกส์</w:t>
      </w:r>
      <w:r>
        <w:rPr>
          <w:rFonts w:hint="cs"/>
          <w:sz w:val="32"/>
          <w:szCs w:val="32"/>
          <w:cs/>
        </w:rPr>
        <w:t xml:space="preserve"> (</w:t>
      </w:r>
      <w:r>
        <w:rPr>
          <w:sz w:val="32"/>
          <w:szCs w:val="32"/>
        </w:rPr>
        <w:t>Multi-Domain Simulation</w:t>
      </w:r>
      <w:r>
        <w:rPr>
          <w:rFonts w:hint="cs"/>
          <w:sz w:val="32"/>
          <w:szCs w:val="32"/>
          <w:cs/>
        </w:rPr>
        <w:t>)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โดยข้อมูลและการแสดงผลสามารถปรับเปลี่ยนให้สอดคล้องกับข้อมูลจริงของผู้ใช้งานได้</w:t>
      </w:r>
      <w:r w:rsidR="00046259">
        <w:rPr>
          <w:rFonts w:hint="cs"/>
          <w:sz w:val="32"/>
          <w:szCs w:val="32"/>
          <w:cs/>
        </w:rPr>
        <w:t xml:space="preserve"> ซึ่งเหมาะสำหรับการวิเคราะห์ยุทธวิธี การวางแผนการปฏิบัติการ และการซักซ้อมภารกิจ</w:t>
      </w:r>
    </w:p>
    <w:p w14:paraId="136F245C" w14:textId="7879DE60" w:rsidR="00D63ABD" w:rsidRDefault="00D63ABD" w:rsidP="00B04462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๒.๒.๓ </w:t>
      </w:r>
      <w:r>
        <w:rPr>
          <w:sz w:val="32"/>
          <w:szCs w:val="32"/>
        </w:rPr>
        <w:t xml:space="preserve">ARMOR </w:t>
      </w:r>
      <w:r>
        <w:rPr>
          <w:rFonts w:hint="cs"/>
          <w:sz w:val="32"/>
          <w:szCs w:val="32"/>
          <w:cs/>
        </w:rPr>
        <w:t xml:space="preserve">มีความสามารถจำลองสภาพแวดล้อมการรบในรูปแบบ ๓ มิติ ที่อ้างอิงข้อมูลจากระบบ </w:t>
      </w:r>
      <w:r>
        <w:rPr>
          <w:sz w:val="32"/>
          <w:szCs w:val="32"/>
        </w:rPr>
        <w:t xml:space="preserve">MACE </w:t>
      </w:r>
      <w:r>
        <w:rPr>
          <w:rFonts w:hint="cs"/>
          <w:sz w:val="32"/>
          <w:szCs w:val="32"/>
          <w:cs/>
        </w:rPr>
        <w:t>ทำให้</w:t>
      </w:r>
      <w:r w:rsidR="00046259">
        <w:rPr>
          <w:rFonts w:hint="cs"/>
          <w:sz w:val="32"/>
          <w:szCs w:val="32"/>
          <w:cs/>
        </w:rPr>
        <w:t>สถานการณ์</w:t>
      </w:r>
      <w:r>
        <w:rPr>
          <w:rFonts w:hint="cs"/>
          <w:sz w:val="32"/>
          <w:szCs w:val="32"/>
          <w:cs/>
        </w:rPr>
        <w:t>จำลองมีความสมจริงมากยิ่งขึ้น</w:t>
      </w:r>
      <w:r w:rsidR="00046259">
        <w:rPr>
          <w:rFonts w:hint="cs"/>
          <w:sz w:val="32"/>
          <w:szCs w:val="32"/>
          <w:cs/>
        </w:rPr>
        <w:t xml:space="preserve"> ซึ่งเหมาะสำหรับการติดตามสถานการณ์การฝึก</w:t>
      </w:r>
    </w:p>
    <w:p w14:paraId="19C55008" w14:textId="3FEDDC90" w:rsidR="00D63ABD" w:rsidRDefault="00D63ABD" w:rsidP="00B04462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๒.๓ ข้อมูลทางเทคนิคของ </w:t>
      </w:r>
      <w:r>
        <w:rPr>
          <w:sz w:val="32"/>
          <w:szCs w:val="32"/>
        </w:rPr>
        <w:t>Battlespace Simulations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>มีรายละเอียดดังนี้</w:t>
      </w:r>
    </w:p>
    <w:p w14:paraId="0424BB32" w14:textId="654F6BBA" w:rsidR="00D63ABD" w:rsidRDefault="00D63ABD" w:rsidP="00B04462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๒.๓.๑ </w:t>
      </w:r>
      <w:r>
        <w:rPr>
          <w:sz w:val="32"/>
          <w:szCs w:val="32"/>
        </w:rPr>
        <w:t>Battlespace Simulations</w:t>
      </w:r>
      <w:r w:rsidR="00046259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พัฒนา</w:t>
      </w:r>
      <w:r w:rsidR="00046259">
        <w:rPr>
          <w:rFonts w:hint="cs"/>
          <w:sz w:val="32"/>
          <w:szCs w:val="32"/>
          <w:cs/>
        </w:rPr>
        <w:t>ด้วยแพลตฟอร์ม</w:t>
      </w:r>
      <w:r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</w:rPr>
        <w:t xml:space="preserve">Unity </w:t>
      </w:r>
      <w:r>
        <w:rPr>
          <w:rFonts w:hint="cs"/>
          <w:sz w:val="32"/>
          <w:szCs w:val="32"/>
          <w:cs/>
        </w:rPr>
        <w:t>ซึ่ง</w:t>
      </w:r>
      <w:r w:rsidR="00046259">
        <w:rPr>
          <w:rFonts w:hint="cs"/>
          <w:sz w:val="32"/>
          <w:szCs w:val="32"/>
          <w:cs/>
        </w:rPr>
        <w:t xml:space="preserve">เป็นแพลตฟอร์มยอดนิยมสำหรับการสร้างระบบจำลอง โดยใช้ภาษา </w:t>
      </w:r>
      <w:r w:rsidR="00046259">
        <w:rPr>
          <w:sz w:val="32"/>
          <w:szCs w:val="32"/>
        </w:rPr>
        <w:t xml:space="preserve">C# </w:t>
      </w:r>
      <w:r w:rsidR="00046259">
        <w:rPr>
          <w:rFonts w:hint="cs"/>
          <w:sz w:val="32"/>
          <w:szCs w:val="32"/>
          <w:cs/>
        </w:rPr>
        <w:t>เป็นหลักในการพัฒนา</w:t>
      </w:r>
      <w:r w:rsidR="00654CD9">
        <w:rPr>
          <w:rFonts w:hint="cs"/>
          <w:sz w:val="32"/>
          <w:szCs w:val="32"/>
          <w:cs/>
        </w:rPr>
        <w:t>อัลกอริทึม</w:t>
      </w:r>
      <w:r w:rsidR="00046259">
        <w:rPr>
          <w:rFonts w:hint="cs"/>
          <w:sz w:val="32"/>
          <w:szCs w:val="32"/>
          <w:cs/>
        </w:rPr>
        <w:t xml:space="preserve"> ซึ่งทั้งแพลตฟอร์มและภาษาโปรแกรมที่ใช้ปัจจุบันมี</w:t>
      </w:r>
      <w:r w:rsidR="00654CD9">
        <w:rPr>
          <w:rFonts w:hint="cs"/>
          <w:sz w:val="32"/>
          <w:szCs w:val="32"/>
          <w:cs/>
        </w:rPr>
        <w:t>ชุมชน</w:t>
      </w:r>
      <w:r w:rsidR="00046259">
        <w:rPr>
          <w:rFonts w:hint="cs"/>
          <w:sz w:val="32"/>
          <w:szCs w:val="32"/>
          <w:cs/>
        </w:rPr>
        <w:t>นักพัฒนา</w:t>
      </w:r>
      <w:r w:rsidR="00654CD9">
        <w:rPr>
          <w:rFonts w:hint="cs"/>
          <w:sz w:val="32"/>
          <w:szCs w:val="32"/>
          <w:cs/>
        </w:rPr>
        <w:t>จำนวนมากรองรับการพัฒนาต่อยอดในอนาคต</w:t>
      </w:r>
    </w:p>
    <w:p w14:paraId="6052D284" w14:textId="59EDE3C5" w:rsidR="00D63ABD" w:rsidRDefault="00D63ABD" w:rsidP="00B04462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๒.๓.๒</w:t>
      </w:r>
      <w:r>
        <w:rPr>
          <w:sz w:val="32"/>
          <w:szCs w:val="32"/>
        </w:rPr>
        <w:t xml:space="preserve"> Battlespace Simulations </w:t>
      </w:r>
      <w:r w:rsidR="00654CD9">
        <w:rPr>
          <w:rFonts w:hint="cs"/>
          <w:sz w:val="32"/>
          <w:szCs w:val="32"/>
          <w:cs/>
        </w:rPr>
        <w:t xml:space="preserve">สามารถทำงานบนแพลตฟอร์ม </w:t>
      </w:r>
      <w:r w:rsidR="00654CD9">
        <w:rPr>
          <w:sz w:val="32"/>
          <w:szCs w:val="32"/>
        </w:rPr>
        <w:t xml:space="preserve">Docker </w:t>
      </w:r>
      <w:r w:rsidR="00654CD9">
        <w:rPr>
          <w:rFonts w:hint="cs"/>
          <w:sz w:val="32"/>
          <w:szCs w:val="32"/>
          <w:cs/>
        </w:rPr>
        <w:t>ทำให้</w:t>
      </w:r>
      <w:r>
        <w:rPr>
          <w:rFonts w:hint="cs"/>
          <w:sz w:val="32"/>
          <w:szCs w:val="32"/>
          <w:cs/>
        </w:rPr>
        <w:t xml:space="preserve">รองรับการทำงานได้ทุกระบบปฏิบัติการ </w:t>
      </w:r>
      <w:r w:rsidR="00654CD9">
        <w:rPr>
          <w:rFonts w:hint="cs"/>
          <w:sz w:val="32"/>
          <w:szCs w:val="32"/>
          <w:cs/>
        </w:rPr>
        <w:t>และ</w:t>
      </w:r>
      <w:r w:rsidR="00BB0CB4">
        <w:rPr>
          <w:rFonts w:hint="cs"/>
          <w:sz w:val="32"/>
          <w:szCs w:val="32"/>
          <w:cs/>
        </w:rPr>
        <w:t>สามารถนำไปติดตั้งใน</w:t>
      </w:r>
      <w:r w:rsidR="000A421E">
        <w:rPr>
          <w:rFonts w:hint="cs"/>
          <w:sz w:val="32"/>
          <w:szCs w:val="32"/>
          <w:cs/>
        </w:rPr>
        <w:t>เครื่องแม่ข่าย(</w:t>
      </w:r>
      <w:r w:rsidR="00BB0CB4">
        <w:rPr>
          <w:sz w:val="32"/>
          <w:szCs w:val="32"/>
        </w:rPr>
        <w:t>Server</w:t>
      </w:r>
      <w:r w:rsidR="000A421E">
        <w:rPr>
          <w:rFonts w:hint="cs"/>
          <w:sz w:val="32"/>
          <w:szCs w:val="32"/>
          <w:cs/>
        </w:rPr>
        <w:t>)</w:t>
      </w:r>
      <w:r w:rsidR="002F6DF3">
        <w:rPr>
          <w:rFonts w:hint="cs"/>
          <w:sz w:val="32"/>
          <w:szCs w:val="32"/>
          <w:cs/>
        </w:rPr>
        <w:t xml:space="preserve"> </w:t>
      </w:r>
      <w:r w:rsidR="00BB0CB4">
        <w:rPr>
          <w:rFonts w:hint="cs"/>
          <w:sz w:val="32"/>
          <w:szCs w:val="32"/>
          <w:cs/>
        </w:rPr>
        <w:t>ที่มีอยู่เดิมได้</w:t>
      </w:r>
      <w:r w:rsidR="00654CD9">
        <w:rPr>
          <w:rFonts w:hint="cs"/>
          <w:sz w:val="32"/>
          <w:szCs w:val="32"/>
          <w:cs/>
        </w:rPr>
        <w:t xml:space="preserve"> </w:t>
      </w:r>
      <w:r w:rsidR="002F6DF3">
        <w:rPr>
          <w:rFonts w:hint="cs"/>
          <w:sz w:val="32"/>
          <w:szCs w:val="32"/>
          <w:cs/>
        </w:rPr>
        <w:t>นอกจากนี้ ยังรองรับ</w:t>
      </w:r>
      <w:r w:rsidR="00BB0CB4">
        <w:rPr>
          <w:rFonts w:hint="cs"/>
          <w:sz w:val="32"/>
          <w:szCs w:val="32"/>
          <w:cs/>
        </w:rPr>
        <w:t xml:space="preserve">สถาปัตยกรรมแบบ </w:t>
      </w:r>
      <w:r w:rsidR="00BB0CB4">
        <w:rPr>
          <w:sz w:val="32"/>
          <w:szCs w:val="32"/>
        </w:rPr>
        <w:t xml:space="preserve">Client-Server </w:t>
      </w:r>
      <w:r w:rsidR="002F6DF3">
        <w:rPr>
          <w:rFonts w:hint="cs"/>
          <w:sz w:val="32"/>
          <w:szCs w:val="32"/>
          <w:cs/>
        </w:rPr>
        <w:t>เพื่อการใช้งานร่วมกันระหว่างหลายหน่วยงาน</w:t>
      </w:r>
      <w:r w:rsidR="00BB0CB4">
        <w:rPr>
          <w:rFonts w:hint="cs"/>
          <w:sz w:val="32"/>
          <w:szCs w:val="32"/>
          <w:cs/>
        </w:rPr>
        <w:t xml:space="preserve"> โดยข้อมูลที่</w:t>
      </w:r>
      <w:r w:rsidR="00654CD9">
        <w:rPr>
          <w:rFonts w:hint="cs"/>
          <w:sz w:val="32"/>
          <w:szCs w:val="32"/>
          <w:cs/>
        </w:rPr>
        <w:t>รับ-</w:t>
      </w:r>
      <w:r w:rsidR="00BB0CB4">
        <w:rPr>
          <w:rFonts w:hint="cs"/>
          <w:sz w:val="32"/>
          <w:szCs w:val="32"/>
          <w:cs/>
        </w:rPr>
        <w:t>ส่งผ่าน</w:t>
      </w:r>
      <w:r w:rsidR="002F6DF3">
        <w:rPr>
          <w:rFonts w:hint="cs"/>
          <w:sz w:val="32"/>
          <w:szCs w:val="32"/>
          <w:cs/>
        </w:rPr>
        <w:t>เครือข่าย</w:t>
      </w:r>
      <w:r w:rsidR="00BB0CB4">
        <w:rPr>
          <w:rFonts w:hint="cs"/>
          <w:sz w:val="32"/>
          <w:szCs w:val="32"/>
          <w:cs/>
        </w:rPr>
        <w:t>เป็น</w:t>
      </w:r>
      <w:r w:rsidR="00654CD9">
        <w:rPr>
          <w:rFonts w:hint="cs"/>
          <w:sz w:val="32"/>
          <w:szCs w:val="32"/>
          <w:cs/>
        </w:rPr>
        <w:t>รูปแบบ</w:t>
      </w:r>
      <w:r w:rsidR="00BB0CB4">
        <w:rPr>
          <w:rFonts w:hint="cs"/>
          <w:sz w:val="32"/>
          <w:szCs w:val="32"/>
          <w:cs/>
        </w:rPr>
        <w:t xml:space="preserve"> </w:t>
      </w:r>
      <w:r w:rsidR="00BB0CB4">
        <w:rPr>
          <w:sz w:val="32"/>
          <w:szCs w:val="32"/>
        </w:rPr>
        <w:t xml:space="preserve">Headless Data </w:t>
      </w:r>
      <w:r w:rsidR="00654CD9">
        <w:rPr>
          <w:rFonts w:hint="cs"/>
          <w:sz w:val="32"/>
          <w:szCs w:val="32"/>
          <w:cs/>
        </w:rPr>
        <w:t>(ส่งเฉพาะข้อมูลการกำหนดค่า)</w:t>
      </w:r>
      <w:r w:rsidR="002F6DF3">
        <w:rPr>
          <w:rFonts w:hint="cs"/>
          <w:sz w:val="32"/>
          <w:szCs w:val="32"/>
          <w:cs/>
        </w:rPr>
        <w:t xml:space="preserve"> ซึ่งช่วยให้ระบบสามารถทำงานได้อย่างมีประสิทธิภาพ โดยใช้ทรัพยากรในระดับที่เหมาะสม</w:t>
      </w:r>
    </w:p>
    <w:p w14:paraId="1649F524" w14:textId="09C1E008" w:rsidR="00BB0CB4" w:rsidRDefault="00BB0CB4" w:rsidP="00654CD9">
      <w:pPr>
        <w:tabs>
          <w:tab w:val="left" w:pos="1080"/>
          <w:tab w:val="left" w:pos="1418"/>
          <w:tab w:val="left" w:pos="1843"/>
        </w:tabs>
        <w:spacing w:before="120"/>
        <w:jc w:val="thaiDistribute"/>
        <w:rPr>
          <w:rFonts w:hint="cs"/>
          <w:sz w:val="32"/>
          <w:szCs w:val="32"/>
          <w:cs/>
        </w:rPr>
      </w:pPr>
      <w:r>
        <w:rPr>
          <w:sz w:val="32"/>
          <w:szCs w:val="32"/>
          <w:cs/>
        </w:rPr>
        <w:lastRenderedPageBreak/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๒.๓.๓ </w:t>
      </w:r>
      <w:r>
        <w:rPr>
          <w:sz w:val="32"/>
          <w:szCs w:val="32"/>
        </w:rPr>
        <w:t xml:space="preserve">Battlespace Simulations </w:t>
      </w:r>
      <w:r>
        <w:rPr>
          <w:rFonts w:hint="cs"/>
          <w:sz w:val="32"/>
          <w:szCs w:val="32"/>
          <w:cs/>
        </w:rPr>
        <w:t>รองรับการเพิ่ม/แก้ไข โมเดลของอากาศยาน ระบบอาวุธ แผนที่ และ อื่น ๆ ที่เกี่ยวข้อง</w:t>
      </w:r>
      <w:r w:rsidR="00654CD9">
        <w:rPr>
          <w:rFonts w:hint="cs"/>
          <w:sz w:val="32"/>
          <w:szCs w:val="32"/>
          <w:cs/>
        </w:rPr>
        <w:t>ตามความต้องการของผู้ใช้งานได้อย่างยืดหยุ่น</w:t>
      </w:r>
      <w:r w:rsidR="0065364D">
        <w:rPr>
          <w:rFonts w:hint="cs"/>
          <w:sz w:val="32"/>
          <w:szCs w:val="32"/>
          <w:cs/>
        </w:rPr>
        <w:t xml:space="preserve"> และรองรับการบูรณาการทำงานร่วมกับระบบอื่น ๆ ผ่านระบบ </w:t>
      </w:r>
      <w:r w:rsidR="0065364D">
        <w:rPr>
          <w:sz w:val="32"/>
          <w:szCs w:val="32"/>
        </w:rPr>
        <w:t>API</w:t>
      </w:r>
      <w:r w:rsidR="0065364D">
        <w:rPr>
          <w:rFonts w:hint="cs"/>
          <w:sz w:val="32"/>
          <w:szCs w:val="32"/>
          <w:cs/>
        </w:rPr>
        <w:t xml:space="preserve"> (</w:t>
      </w:r>
      <w:r w:rsidR="0065364D">
        <w:rPr>
          <w:sz w:val="32"/>
          <w:szCs w:val="32"/>
        </w:rPr>
        <w:t>Application Programming Interface</w:t>
      </w:r>
      <w:r w:rsidR="0065364D">
        <w:rPr>
          <w:rFonts w:hint="cs"/>
          <w:sz w:val="32"/>
          <w:szCs w:val="32"/>
          <w:cs/>
        </w:rPr>
        <w:t>)</w:t>
      </w:r>
    </w:p>
    <w:p w14:paraId="3FD03BC8" w14:textId="3D14669D" w:rsidR="00BB0CB4" w:rsidRDefault="00BB0CB4" w:rsidP="00BB0CB4">
      <w:pPr>
        <w:tabs>
          <w:tab w:val="left" w:pos="1080"/>
          <w:tab w:val="left" w:pos="1418"/>
          <w:tab w:val="left" w:pos="1843"/>
        </w:tabs>
        <w:spacing w:before="120"/>
        <w:ind w:firstLine="1418"/>
        <w:jc w:val="thaiDistribute"/>
        <w:rPr>
          <w:rFonts w:hint="cs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๓. </w:t>
      </w:r>
      <w:r w:rsidRPr="00BB0CB4">
        <w:rPr>
          <w:sz w:val="32"/>
          <w:szCs w:val="32"/>
          <w:cs/>
        </w:rPr>
        <w:t>กมซ.ศ</w:t>
      </w:r>
      <w:proofErr w:type="spellStart"/>
      <w:r w:rsidRPr="00BB0CB4">
        <w:rPr>
          <w:sz w:val="32"/>
          <w:szCs w:val="32"/>
          <w:cs/>
        </w:rPr>
        <w:t>ซว</w:t>
      </w:r>
      <w:proofErr w:type="spellEnd"/>
      <w:r w:rsidRPr="00BB0CB4">
        <w:rPr>
          <w:sz w:val="32"/>
          <w:szCs w:val="32"/>
          <w:cs/>
        </w:rPr>
        <w:t>.ทอ.พิจารณาแล้ว</w:t>
      </w:r>
      <w:r w:rsidRPr="00BB0CB4">
        <w:rPr>
          <w:rFonts w:hint="cs"/>
          <w:sz w:val="32"/>
          <w:szCs w:val="32"/>
          <w:cs/>
        </w:rPr>
        <w:t xml:space="preserve"> </w:t>
      </w:r>
      <w:r w:rsidRPr="00BB0CB4">
        <w:rPr>
          <w:sz w:val="32"/>
          <w:szCs w:val="32"/>
          <w:cs/>
        </w:rPr>
        <w:t>ข้อมูลจากการบรรยายสรุปนี้เป็นประโยชน์ต่อ ทอ. ในการ</w:t>
      </w:r>
      <w:r w:rsidRPr="00BB0CB4">
        <w:rPr>
          <w:rFonts w:hint="cs"/>
          <w:sz w:val="32"/>
          <w:szCs w:val="32"/>
          <w:cs/>
        </w:rPr>
        <w:t>พิจารณา</w:t>
      </w:r>
      <w:r w:rsidRPr="00BB0CB4">
        <w:rPr>
          <w:sz w:val="32"/>
          <w:szCs w:val="32"/>
          <w:cs/>
        </w:rPr>
        <w:t>จัดหาอุปกรณ์เสริมเพื่อ</w:t>
      </w:r>
      <w:r>
        <w:rPr>
          <w:rFonts w:hint="cs"/>
          <w:sz w:val="32"/>
          <w:szCs w:val="32"/>
          <w:cs/>
        </w:rPr>
        <w:t xml:space="preserve">เพิ่มประสิทธิภาพการปฏิบัติภารกิจ </w:t>
      </w:r>
      <w:r w:rsidRPr="00BB0CB4">
        <w:rPr>
          <w:sz w:val="32"/>
          <w:szCs w:val="32"/>
          <w:cs/>
        </w:rPr>
        <w:t>ทั้ง</w:t>
      </w:r>
      <w:r w:rsidR="0065364D">
        <w:rPr>
          <w:rFonts w:hint="cs"/>
          <w:sz w:val="32"/>
          <w:szCs w:val="32"/>
          <w:cs/>
        </w:rPr>
        <w:t xml:space="preserve">นี้ </w:t>
      </w:r>
      <w:r w:rsidRPr="00BB0CB4">
        <w:rPr>
          <w:sz w:val="32"/>
          <w:szCs w:val="32"/>
          <w:cs/>
        </w:rPr>
        <w:t>ระบบที่นำเสนอยังมีความยืดหยุ่น</w:t>
      </w:r>
      <w:r w:rsidRPr="00BB0CB4">
        <w:rPr>
          <w:rFonts w:hint="cs"/>
          <w:sz w:val="32"/>
          <w:szCs w:val="32"/>
          <w:cs/>
        </w:rPr>
        <w:t xml:space="preserve"> สามารถ</w:t>
      </w:r>
      <w:r w:rsidRPr="00BB0CB4">
        <w:rPr>
          <w:sz w:val="32"/>
          <w:szCs w:val="32"/>
          <w:cs/>
        </w:rPr>
        <w:t>แก้ไข</w:t>
      </w:r>
      <w:r w:rsidRPr="00BB0CB4">
        <w:rPr>
          <w:rFonts w:hint="cs"/>
          <w:sz w:val="32"/>
          <w:szCs w:val="32"/>
          <w:cs/>
        </w:rPr>
        <w:t>และ</w:t>
      </w:r>
      <w:r w:rsidRPr="00BB0CB4">
        <w:rPr>
          <w:sz w:val="32"/>
          <w:szCs w:val="32"/>
          <w:cs/>
        </w:rPr>
        <w:t>ปรับปรุง</w:t>
      </w:r>
      <w:r w:rsidR="00343832" w:rsidRPr="00BB0CB4">
        <w:rPr>
          <w:sz w:val="32"/>
          <w:szCs w:val="32"/>
          <w:cs/>
        </w:rPr>
        <w:t>ซอฟต์แวร์</w:t>
      </w:r>
      <w:r w:rsidRPr="00BB0CB4">
        <w:rPr>
          <w:sz w:val="32"/>
          <w:szCs w:val="32"/>
          <w:cs/>
        </w:rPr>
        <w:t>ให้สอดคล้องกับความต้องการของผู้ใช้งาน รวมถึงสามารถบูรณาการร่วมกับอุปกรณ์หรือระบบที่มีอยู่เดิม</w:t>
      </w:r>
      <w:r>
        <w:rPr>
          <w:rFonts w:hint="cs"/>
          <w:sz w:val="32"/>
          <w:szCs w:val="32"/>
          <w:cs/>
        </w:rPr>
        <w:t xml:space="preserve"> </w:t>
      </w:r>
      <w:r w:rsidR="0065364D">
        <w:rPr>
          <w:rFonts w:hint="cs"/>
          <w:sz w:val="32"/>
          <w:szCs w:val="32"/>
          <w:cs/>
        </w:rPr>
        <w:t>อีกทั้งยังเอื้อต่อการดูแล</w:t>
      </w:r>
      <w:r w:rsidR="00343832">
        <w:rPr>
          <w:rFonts w:hint="cs"/>
          <w:sz w:val="32"/>
          <w:szCs w:val="32"/>
          <w:cs/>
        </w:rPr>
        <w:t>และพัฒนาต่อยอด</w:t>
      </w:r>
      <w:r w:rsidR="0065364D">
        <w:rPr>
          <w:rFonts w:hint="cs"/>
          <w:sz w:val="32"/>
          <w:szCs w:val="32"/>
          <w:cs/>
        </w:rPr>
        <w:t>ด้วยกำลังพลของ ทอ.ได้ในอนาคต</w:t>
      </w:r>
      <w:r w:rsidR="00343832">
        <w:rPr>
          <w:rFonts w:hint="cs"/>
          <w:sz w:val="32"/>
          <w:szCs w:val="32"/>
          <w:cs/>
        </w:rPr>
        <w:t xml:space="preserve"> </w:t>
      </w:r>
    </w:p>
    <w:p w14:paraId="7C6588BB" w14:textId="6AAC89BD" w:rsidR="009678D5" w:rsidRPr="009678D5" w:rsidRDefault="009678D5" w:rsidP="00DC65FD">
      <w:pPr>
        <w:tabs>
          <w:tab w:val="left" w:pos="1080"/>
          <w:tab w:val="left" w:pos="1418"/>
          <w:tab w:val="left" w:pos="1843"/>
          <w:tab w:val="left" w:pos="2410"/>
          <w:tab w:val="left" w:pos="3119"/>
          <w:tab w:val="left" w:pos="4962"/>
        </w:tabs>
        <w:jc w:val="thaiDistribute"/>
        <w:rPr>
          <w:rFonts w:hint="cs"/>
          <w:sz w:val="16"/>
          <w:szCs w:val="16"/>
          <w:cs/>
        </w:rPr>
      </w:pPr>
    </w:p>
    <w:p w14:paraId="229DA2DF" w14:textId="0867608E" w:rsidR="005346F0" w:rsidRDefault="005346F0" w:rsidP="009678D5">
      <w:pPr>
        <w:tabs>
          <w:tab w:val="left" w:pos="1080"/>
          <w:tab w:val="left" w:pos="1418"/>
          <w:tab w:val="left" w:pos="1843"/>
          <w:tab w:val="left" w:pos="2410"/>
          <w:tab w:val="left" w:pos="3119"/>
          <w:tab w:val="left" w:pos="4962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จึงเรียนมาเพื่อ</w:t>
      </w:r>
      <w:r w:rsidR="00057195">
        <w:rPr>
          <w:rFonts w:hint="cs"/>
          <w:sz w:val="32"/>
          <w:szCs w:val="32"/>
          <w:cs/>
        </w:rPr>
        <w:t>ทราบ</w:t>
      </w:r>
    </w:p>
    <w:p w14:paraId="7ECB7962" w14:textId="2CE3FEB1" w:rsidR="00993738" w:rsidRPr="00AC2A98" w:rsidRDefault="00993738" w:rsidP="00993738">
      <w:pPr>
        <w:pStyle w:val="BodyText2"/>
        <w:tabs>
          <w:tab w:val="clear" w:pos="709"/>
          <w:tab w:val="clear" w:pos="993"/>
          <w:tab w:val="clear" w:pos="4253"/>
          <w:tab w:val="left" w:pos="1134"/>
          <w:tab w:val="left" w:pos="1701"/>
        </w:tabs>
        <w:ind w:right="-142"/>
        <w:rPr>
          <w:rFonts w:ascii="TH SarabunPSK" w:hAnsi="TH SarabunPSK" w:cs="TH SarabunPSK"/>
          <w:cs/>
          <w:lang w:eastAsia="en-US"/>
        </w:rPr>
      </w:pPr>
      <w:r w:rsidRPr="00AC2A98">
        <w:rPr>
          <w:rFonts w:ascii="TH SarabunPSK" w:hAnsi="TH SarabunPSK" w:cs="TH SarabunPSK"/>
          <w:lang w:eastAsia="en-US"/>
        </w:rPr>
        <w:tab/>
      </w:r>
      <w:r w:rsidRPr="00AC2A98">
        <w:rPr>
          <w:rFonts w:ascii="TH SarabunPSK" w:hAnsi="TH SarabunPSK" w:cs="TH SarabunPSK"/>
          <w:lang w:eastAsia="en-US"/>
        </w:rPr>
        <w:tab/>
      </w:r>
      <w:r w:rsidRPr="00AC2A98">
        <w:rPr>
          <w:rFonts w:ascii="TH SarabunPSK" w:hAnsi="TH SarabunPSK" w:cs="TH SarabunPSK"/>
          <w:lang w:eastAsia="en-US"/>
        </w:rPr>
        <w:tab/>
      </w:r>
    </w:p>
    <w:p w14:paraId="5EFCAE51" w14:textId="2EC1EC9C" w:rsidR="00993738" w:rsidRPr="00AC2A98" w:rsidRDefault="00057195" w:rsidP="00993738">
      <w:pPr>
        <w:pStyle w:val="BodyText2"/>
        <w:tabs>
          <w:tab w:val="clear" w:pos="709"/>
          <w:tab w:val="clear" w:pos="993"/>
          <w:tab w:val="clear" w:pos="4253"/>
          <w:tab w:val="left" w:pos="1134"/>
          <w:tab w:val="left" w:pos="1701"/>
        </w:tabs>
        <w:ind w:right="-142"/>
        <w:rPr>
          <w:rFonts w:ascii="TH SarabunPSK" w:hAnsi="TH SarabunPSK" w:cs="TH SarabunPSK"/>
          <w:lang w:eastAsia="en-US"/>
        </w:rPr>
      </w:pPr>
      <w:r>
        <w:rPr>
          <w:rFonts w:ascii="TH SarabunPSK" w:hAnsi="TH SarabunPSK" w:cs="TH SarabunPSK"/>
          <w:cs/>
          <w:lang w:eastAsia="en-US"/>
        </w:rPr>
        <w:tab/>
      </w:r>
      <w:r>
        <w:rPr>
          <w:rFonts w:ascii="TH SarabunPSK" w:hAnsi="TH SarabunPSK" w:cs="TH SarabunPSK"/>
          <w:cs/>
          <w:lang w:eastAsia="en-US"/>
        </w:rPr>
        <w:tab/>
      </w:r>
      <w:r>
        <w:rPr>
          <w:rFonts w:ascii="TH SarabunPSK" w:hAnsi="TH SarabunPSK" w:cs="TH SarabunPSK"/>
          <w:cs/>
          <w:lang w:eastAsia="en-US"/>
        </w:rPr>
        <w:tab/>
      </w:r>
    </w:p>
    <w:p w14:paraId="1EB8543C" w14:textId="7949C16E" w:rsidR="00993738" w:rsidRPr="00AC2A98" w:rsidRDefault="00993738" w:rsidP="0064593D">
      <w:pPr>
        <w:pStyle w:val="BodyText2"/>
        <w:tabs>
          <w:tab w:val="clear" w:pos="709"/>
          <w:tab w:val="clear" w:pos="993"/>
          <w:tab w:val="clear" w:pos="4253"/>
          <w:tab w:val="left" w:pos="1134"/>
          <w:tab w:val="left" w:pos="1701"/>
          <w:tab w:val="left" w:pos="4536"/>
        </w:tabs>
        <w:ind w:right="-142"/>
        <w:rPr>
          <w:rFonts w:ascii="TH SarabunPSK" w:hAnsi="TH SarabunPSK" w:cs="TH SarabunPSK"/>
          <w:cs/>
          <w:lang w:eastAsia="en-US"/>
        </w:rPr>
      </w:pPr>
      <w:r w:rsidRPr="00AC2A98">
        <w:rPr>
          <w:rFonts w:ascii="TH SarabunPSK" w:hAnsi="TH SarabunPSK" w:cs="TH SarabunPSK" w:hint="cs"/>
          <w:cs/>
          <w:lang w:eastAsia="en-US"/>
        </w:rPr>
        <w:t xml:space="preserve">                                                     </w:t>
      </w:r>
      <w:r w:rsidR="00DE1492">
        <w:rPr>
          <w:rFonts w:ascii="TH SarabunPSK" w:hAnsi="TH SarabunPSK" w:cs="TH SarabunPSK" w:hint="cs"/>
          <w:cs/>
          <w:lang w:eastAsia="en-US"/>
        </w:rPr>
        <w:t xml:space="preserve">       </w:t>
      </w:r>
      <w:r w:rsidR="00117737">
        <w:rPr>
          <w:rFonts w:ascii="TH SarabunPSK" w:hAnsi="TH SarabunPSK" w:cs="TH SarabunPSK" w:hint="cs"/>
          <w:cs/>
          <w:lang w:eastAsia="en-US"/>
        </w:rPr>
        <w:t>น.อ.</w:t>
      </w:r>
    </w:p>
    <w:p w14:paraId="0175AD7F" w14:textId="22E03BB2" w:rsidR="00ED65AA" w:rsidRPr="006F7B38" w:rsidRDefault="006F7B38" w:rsidP="006F7B38">
      <w:pPr>
        <w:pStyle w:val="BodyText2"/>
        <w:tabs>
          <w:tab w:val="clear" w:pos="709"/>
          <w:tab w:val="clear" w:pos="993"/>
          <w:tab w:val="clear" w:pos="4253"/>
          <w:tab w:val="left" w:pos="1134"/>
          <w:tab w:val="left" w:pos="1701"/>
          <w:tab w:val="left" w:pos="4320"/>
        </w:tabs>
        <w:ind w:right="-142"/>
        <w:rPr>
          <w:rFonts w:ascii="TH SarabunPSK" w:hAnsi="TH SarabunPSK" w:cs="TH SarabunPSK"/>
          <w:cs/>
          <w:lang w:eastAsia="en-US"/>
        </w:rPr>
      </w:pPr>
      <w:r w:rsidRPr="00DE6B20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0533F77A" wp14:editId="4015E2F3">
                <wp:simplePos x="0" y="0"/>
                <wp:positionH relativeFrom="column">
                  <wp:posOffset>3447041</wp:posOffset>
                </wp:positionH>
                <wp:positionV relativeFrom="paragraph">
                  <wp:posOffset>5279390</wp:posOffset>
                </wp:positionV>
                <wp:extent cx="2827020" cy="1404620"/>
                <wp:effectExtent l="0" t="0" r="0" b="0"/>
                <wp:wrapNone/>
                <wp:docPr id="36111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C59BB" w14:textId="5EE62DFA" w:rsidR="00DE6B20" w:rsidRDefault="00DE6B2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ร.อ................................ร่าง................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......</w:t>
                            </w: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2F6DF3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2F6DF3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ย</w:t>
                            </w: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.๖๘</w:t>
                            </w:r>
                          </w:p>
                          <w:p w14:paraId="529B7A0F" w14:textId="17F1FCBF" w:rsidR="00DE6B20" w:rsidRDefault="00DE6B2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ร.อ................................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พิมพ์/ทาน</w:t>
                            </w: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............</w:t>
                            </w:r>
                            <w:r w:rsidR="002F6DF3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2F6DF3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ย</w:t>
                            </w:r>
                            <w:r w:rsidRPr="00DE6B2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.๖๘</w:t>
                            </w:r>
                          </w:p>
                          <w:p w14:paraId="39C4CE00" w14:textId="1F9165B3" w:rsidR="00DE6B20" w:rsidRPr="00DE6B20" w:rsidRDefault="00DE6B2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น.อ................................ตรวจ....................</w:t>
                            </w:r>
                            <w:r w:rsidR="002F6DF3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2F6DF3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ย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.๖๘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33F77A" id="_x0000_s1028" type="#_x0000_t202" style="position:absolute;margin-left:271.4pt;margin-top:415.7pt;width:222.6pt;height:110.6pt;z-index:-251644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" stroked="f">
                <v:textbox style="mso-fit-shape-to-text:t">
                  <w:txbxContent>
                    <w:p w14:paraId="7F3C59BB" w14:textId="5EE62DFA" w:rsidR="00DE6B20" w:rsidRDefault="00DE6B20">
                      <w:pPr>
                        <w:rPr>
                          <w:sz w:val="32"/>
                          <w:szCs w:val="32"/>
                        </w:rPr>
                      </w:pP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ร.อ................................ร่าง................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......</w:t>
                      </w: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.</w:t>
                      </w:r>
                      <w:r w:rsidR="002F6DF3">
                        <w:rPr>
                          <w:rFonts w:hint="cs"/>
                          <w:sz w:val="32"/>
                          <w:szCs w:val="32"/>
                          <w:cs/>
                        </w:rPr>
                        <w:t>พ</w:t>
                      </w: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.</w:t>
                      </w:r>
                      <w:r w:rsidR="002F6DF3">
                        <w:rPr>
                          <w:rFonts w:hint="cs"/>
                          <w:sz w:val="32"/>
                          <w:szCs w:val="32"/>
                          <w:cs/>
                        </w:rPr>
                        <w:t>ย</w:t>
                      </w: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.๖๘</w:t>
                      </w:r>
                    </w:p>
                    <w:p w14:paraId="529B7A0F" w14:textId="17F1FCBF" w:rsidR="00DE6B20" w:rsidRDefault="00DE6B20">
                      <w:pPr>
                        <w:rPr>
                          <w:sz w:val="32"/>
                          <w:szCs w:val="32"/>
                        </w:rPr>
                      </w:pP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ร.อ................................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พิมพ์/ทาน</w:t>
                      </w: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............</w:t>
                      </w:r>
                      <w:r w:rsidR="002F6DF3">
                        <w:rPr>
                          <w:rFonts w:hint="cs"/>
                          <w:sz w:val="32"/>
                          <w:szCs w:val="32"/>
                          <w:cs/>
                        </w:rPr>
                        <w:t>พ</w:t>
                      </w: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.</w:t>
                      </w:r>
                      <w:r w:rsidR="002F6DF3">
                        <w:rPr>
                          <w:rFonts w:hint="cs"/>
                          <w:sz w:val="32"/>
                          <w:szCs w:val="32"/>
                          <w:cs/>
                        </w:rPr>
                        <w:t>ย</w:t>
                      </w:r>
                      <w:r w:rsidRPr="00DE6B20">
                        <w:rPr>
                          <w:rFonts w:hint="cs"/>
                          <w:sz w:val="32"/>
                          <w:szCs w:val="32"/>
                          <w:cs/>
                        </w:rPr>
                        <w:t>.๖๘</w:t>
                      </w:r>
                    </w:p>
                    <w:p w14:paraId="39C4CE00" w14:textId="1F9165B3" w:rsidR="00DE6B20" w:rsidRPr="00DE6B20" w:rsidRDefault="00DE6B2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น.อ................................ตรวจ....................</w:t>
                      </w:r>
                      <w:r w:rsidR="002F6DF3">
                        <w:rPr>
                          <w:rFonts w:hint="cs"/>
                          <w:sz w:val="32"/>
                          <w:szCs w:val="32"/>
                          <w:cs/>
                        </w:rPr>
                        <w:t>พ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.</w:t>
                      </w:r>
                      <w:r w:rsidR="002F6DF3">
                        <w:rPr>
                          <w:rFonts w:hint="cs"/>
                          <w:sz w:val="32"/>
                          <w:szCs w:val="32"/>
                          <w:cs/>
                        </w:rPr>
                        <w:t>ย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.๖๘</w:t>
                      </w:r>
                    </w:p>
                  </w:txbxContent>
                </v:textbox>
              </v:shape>
            </w:pict>
          </mc:Fallback>
        </mc:AlternateContent>
      </w:r>
      <w:r w:rsidR="00993738" w:rsidRPr="00AC2A98">
        <w:rPr>
          <w:rFonts w:ascii="TH SarabunPSK" w:hAnsi="TH SarabunPSK" w:cs="TH SarabunPSK"/>
          <w:lang w:eastAsia="en-US"/>
        </w:rPr>
        <w:tab/>
      </w:r>
      <w:r w:rsidR="00DE1492">
        <w:rPr>
          <w:rFonts w:ascii="TH SarabunPSK" w:hAnsi="TH SarabunPSK" w:cs="TH SarabunPSK"/>
          <w:cs/>
          <w:lang w:eastAsia="en-US"/>
        </w:rPr>
        <w:tab/>
      </w:r>
      <w:r w:rsidR="00DE1492">
        <w:rPr>
          <w:rFonts w:ascii="TH SarabunPSK" w:hAnsi="TH SarabunPSK" w:cs="TH SarabunPSK" w:hint="cs"/>
          <w:cs/>
          <w:lang w:eastAsia="en-US"/>
        </w:rPr>
        <w:t xml:space="preserve"> </w:t>
      </w:r>
      <w:r w:rsidR="00DE1492">
        <w:rPr>
          <w:rFonts w:ascii="TH SarabunPSK" w:hAnsi="TH SarabunPSK" w:cs="TH SarabunPSK"/>
          <w:cs/>
          <w:lang w:eastAsia="en-US"/>
        </w:rPr>
        <w:tab/>
      </w:r>
      <w:r w:rsidR="00DE1492">
        <w:rPr>
          <w:rFonts w:ascii="TH SarabunPSK" w:hAnsi="TH SarabunPSK" w:cs="TH SarabunPSK" w:hint="cs"/>
          <w:cs/>
          <w:lang w:eastAsia="en-US"/>
        </w:rPr>
        <w:t xml:space="preserve">  </w:t>
      </w:r>
      <w:r w:rsidR="00117737">
        <w:rPr>
          <w:rFonts w:ascii="TH SarabunPSK" w:hAnsi="TH SarabunPSK" w:cs="TH SarabunPSK" w:hint="cs"/>
          <w:cs/>
          <w:lang w:eastAsia="en-US"/>
        </w:rPr>
        <w:t>ผอ.</w:t>
      </w:r>
      <w:r w:rsidR="002E4979" w:rsidRPr="00AC2A98">
        <w:rPr>
          <w:rFonts w:ascii="TH SarabunPSK" w:hAnsi="TH SarabunPSK" w:cs="TH SarabunPSK"/>
          <w:cs/>
          <w:lang w:eastAsia="en-US"/>
        </w:rPr>
        <w:t>กมซ.</w:t>
      </w:r>
      <w:r w:rsidR="00302FDC" w:rsidRPr="00AC2A98">
        <w:rPr>
          <w:rFonts w:ascii="TH SarabunPSK" w:hAnsi="TH SarabunPSK" w:cs="TH SarabunPSK" w:hint="cs"/>
          <w:cs/>
          <w:lang w:eastAsia="en-US"/>
        </w:rPr>
        <w:t>ศ</w:t>
      </w:r>
      <w:proofErr w:type="spellStart"/>
      <w:r w:rsidR="00302FDC" w:rsidRPr="00AC2A98">
        <w:rPr>
          <w:rFonts w:ascii="TH SarabunPSK" w:hAnsi="TH SarabunPSK" w:cs="TH SarabunPSK" w:hint="cs"/>
          <w:cs/>
          <w:lang w:eastAsia="en-US"/>
        </w:rPr>
        <w:t>ซว</w:t>
      </w:r>
      <w:proofErr w:type="spellEnd"/>
      <w:r w:rsidR="00302FDC" w:rsidRPr="00AC2A98">
        <w:rPr>
          <w:rFonts w:ascii="TH SarabunPSK" w:hAnsi="TH SarabunPSK" w:cs="TH SarabunPSK" w:hint="cs"/>
          <w:cs/>
          <w:lang w:eastAsia="en-US"/>
        </w:rPr>
        <w:t>.ทอ</w:t>
      </w:r>
      <w:r w:rsidR="00B80B99">
        <w:rPr>
          <w:rFonts w:ascii="TH SarabunPSK" w:hAnsi="TH SarabunPSK" w:cs="TH SarabunPSK" w:hint="cs"/>
          <w:cs/>
          <w:lang w:eastAsia="en-US"/>
        </w:rPr>
        <w:t>.</w:t>
      </w:r>
    </w:p>
    <w:sectPr w:rsidR="00ED65AA" w:rsidRPr="006F7B38" w:rsidSect="0017493D">
      <w:headerReference w:type="even" r:id="rId9"/>
      <w:headerReference w:type="default" r:id="rId10"/>
      <w:pgSz w:w="11906" w:h="16838" w:code="9"/>
      <w:pgMar w:top="709" w:right="1134" w:bottom="170" w:left="1701" w:header="1361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F5B2" w14:textId="77777777" w:rsidR="00AC3820" w:rsidRDefault="00AC3820">
      <w:r>
        <w:separator/>
      </w:r>
    </w:p>
  </w:endnote>
  <w:endnote w:type="continuationSeparator" w:id="0">
    <w:p w14:paraId="796D53D8" w14:textId="77777777" w:rsidR="00AC3820" w:rsidRDefault="00AC3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SarabunPSK-Bold">
    <w:panose1 w:val="00000000000000000000"/>
    <w:charset w:val="00"/>
    <w:family w:val="roman"/>
    <w:notTrueType/>
    <w:pitch w:val="default"/>
  </w:font>
  <w:font w:name="THSarabunPS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EFC9" w14:textId="77777777" w:rsidR="00AC3820" w:rsidRDefault="00AC3820">
      <w:r>
        <w:separator/>
      </w:r>
    </w:p>
  </w:footnote>
  <w:footnote w:type="continuationSeparator" w:id="0">
    <w:p w14:paraId="69F95F27" w14:textId="77777777" w:rsidR="00AC3820" w:rsidRDefault="00AC3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5E6E" w14:textId="08047B30" w:rsidR="00CA47AB" w:rsidRDefault="005576DE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CA47AB"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6F7B38">
      <w:rPr>
        <w:rStyle w:val="PageNumber"/>
        <w:noProof/>
        <w:cs/>
      </w:rPr>
      <w:t>๑</w:t>
    </w:r>
    <w:r>
      <w:rPr>
        <w:rStyle w:val="PageNumber"/>
        <w:cs/>
      </w:rPr>
      <w:fldChar w:fldCharType="end"/>
    </w:r>
  </w:p>
  <w:p w14:paraId="78439160" w14:textId="77777777" w:rsidR="00CA47AB" w:rsidRDefault="00CA4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1239" w14:textId="396902D0" w:rsidR="00596E0B" w:rsidRPr="00AF0FCF" w:rsidRDefault="00596E0B">
    <w:pPr>
      <w:pStyle w:val="Header"/>
      <w:jc w:val="center"/>
      <w:rPr>
        <w:sz w:val="32"/>
        <w:szCs w:val="32"/>
      </w:rPr>
    </w:pPr>
    <w:r w:rsidRPr="00AF0FCF">
      <w:rPr>
        <w:rFonts w:hint="cs"/>
        <w:sz w:val="32"/>
        <w:szCs w:val="32"/>
        <w:cs/>
      </w:rPr>
      <w:t xml:space="preserve">- </w:t>
    </w:r>
    <w:sdt>
      <w:sdtPr>
        <w:rPr>
          <w:sz w:val="32"/>
          <w:szCs w:val="32"/>
        </w:rPr>
        <w:id w:val="105921690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F0FCF">
          <w:rPr>
            <w:sz w:val="32"/>
            <w:szCs w:val="32"/>
          </w:rPr>
          <w:fldChar w:fldCharType="begin"/>
        </w:r>
        <w:r w:rsidRPr="00AF0FCF">
          <w:rPr>
            <w:sz w:val="32"/>
            <w:szCs w:val="32"/>
          </w:rPr>
          <w:instrText xml:space="preserve"> PAGE   \* MERGEFORMAT </w:instrText>
        </w:r>
        <w:r w:rsidRPr="00AF0FCF">
          <w:rPr>
            <w:sz w:val="32"/>
            <w:szCs w:val="32"/>
          </w:rPr>
          <w:fldChar w:fldCharType="separate"/>
        </w:r>
        <w:r w:rsidRPr="00AF0FCF">
          <w:rPr>
            <w:noProof/>
            <w:sz w:val="32"/>
            <w:szCs w:val="32"/>
          </w:rPr>
          <w:t>2</w:t>
        </w:r>
        <w:r w:rsidRPr="00AF0FCF">
          <w:rPr>
            <w:noProof/>
            <w:sz w:val="32"/>
            <w:szCs w:val="32"/>
          </w:rPr>
          <w:fldChar w:fldCharType="end"/>
        </w:r>
        <w:r w:rsidRPr="00AF0FCF">
          <w:rPr>
            <w:rFonts w:hint="cs"/>
            <w:noProof/>
            <w:sz w:val="32"/>
            <w:szCs w:val="32"/>
            <w:cs/>
          </w:rPr>
          <w:t xml:space="preserve"> -</w:t>
        </w:r>
      </w:sdtContent>
    </w:sdt>
  </w:p>
  <w:p w14:paraId="74E0E06C" w14:textId="77777777" w:rsidR="00CA47AB" w:rsidRPr="00D6626B" w:rsidRDefault="00CA47AB">
    <w:pPr>
      <w:pStyle w:val="Head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575E"/>
    <w:multiLevelType w:val="hybridMultilevel"/>
    <w:tmpl w:val="E5FA2B98"/>
    <w:lvl w:ilvl="0" w:tplc="3A52A3F8">
      <w:start w:val="1"/>
      <w:numFmt w:val="thaiNumbers"/>
      <w:lvlText w:val="%1."/>
      <w:lvlJc w:val="left"/>
      <w:pPr>
        <w:ind w:left="3173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53630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DB8"/>
    <w:rsid w:val="000009B3"/>
    <w:rsid w:val="00006DBE"/>
    <w:rsid w:val="000132E4"/>
    <w:rsid w:val="000138CE"/>
    <w:rsid w:val="00016253"/>
    <w:rsid w:val="000205FA"/>
    <w:rsid w:val="000212BC"/>
    <w:rsid w:val="00023432"/>
    <w:rsid w:val="00023FB7"/>
    <w:rsid w:val="00035569"/>
    <w:rsid w:val="00041424"/>
    <w:rsid w:val="000430FA"/>
    <w:rsid w:val="00044FA7"/>
    <w:rsid w:val="00046259"/>
    <w:rsid w:val="00046C5F"/>
    <w:rsid w:val="00052D22"/>
    <w:rsid w:val="00057195"/>
    <w:rsid w:val="0006419C"/>
    <w:rsid w:val="0006583D"/>
    <w:rsid w:val="000761C5"/>
    <w:rsid w:val="00080278"/>
    <w:rsid w:val="0009280B"/>
    <w:rsid w:val="00092A16"/>
    <w:rsid w:val="000A0B79"/>
    <w:rsid w:val="000A421E"/>
    <w:rsid w:val="000B110D"/>
    <w:rsid w:val="000B70E2"/>
    <w:rsid w:val="000C27E1"/>
    <w:rsid w:val="000D0087"/>
    <w:rsid w:val="000D658D"/>
    <w:rsid w:val="000D70B5"/>
    <w:rsid w:val="000E776C"/>
    <w:rsid w:val="000F0E49"/>
    <w:rsid w:val="000F3F83"/>
    <w:rsid w:val="000F498D"/>
    <w:rsid w:val="00103D7E"/>
    <w:rsid w:val="00107DC9"/>
    <w:rsid w:val="00114664"/>
    <w:rsid w:val="00117737"/>
    <w:rsid w:val="00121222"/>
    <w:rsid w:val="00124E92"/>
    <w:rsid w:val="001256B9"/>
    <w:rsid w:val="00135668"/>
    <w:rsid w:val="00141032"/>
    <w:rsid w:val="001416B9"/>
    <w:rsid w:val="001424AE"/>
    <w:rsid w:val="00152D7C"/>
    <w:rsid w:val="001576B4"/>
    <w:rsid w:val="00165919"/>
    <w:rsid w:val="0017493D"/>
    <w:rsid w:val="0018135E"/>
    <w:rsid w:val="00193DB8"/>
    <w:rsid w:val="00193FB7"/>
    <w:rsid w:val="001A224E"/>
    <w:rsid w:val="001A52FD"/>
    <w:rsid w:val="001B1827"/>
    <w:rsid w:val="001B1EDE"/>
    <w:rsid w:val="001B2527"/>
    <w:rsid w:val="001B3356"/>
    <w:rsid w:val="001B69B1"/>
    <w:rsid w:val="001C079C"/>
    <w:rsid w:val="001C7D10"/>
    <w:rsid w:val="001D311F"/>
    <w:rsid w:val="001D32FB"/>
    <w:rsid w:val="001E7768"/>
    <w:rsid w:val="001F174C"/>
    <w:rsid w:val="001F5E85"/>
    <w:rsid w:val="0020080D"/>
    <w:rsid w:val="0020175E"/>
    <w:rsid w:val="00204141"/>
    <w:rsid w:val="00204163"/>
    <w:rsid w:val="0020504A"/>
    <w:rsid w:val="002063E5"/>
    <w:rsid w:val="00213477"/>
    <w:rsid w:val="00221E95"/>
    <w:rsid w:val="0022518E"/>
    <w:rsid w:val="00230081"/>
    <w:rsid w:val="002317EF"/>
    <w:rsid w:val="002325D3"/>
    <w:rsid w:val="00234405"/>
    <w:rsid w:val="00241580"/>
    <w:rsid w:val="00243903"/>
    <w:rsid w:val="00245371"/>
    <w:rsid w:val="00246D72"/>
    <w:rsid w:val="00253A89"/>
    <w:rsid w:val="00255117"/>
    <w:rsid w:val="002557C5"/>
    <w:rsid w:val="00272463"/>
    <w:rsid w:val="002747A4"/>
    <w:rsid w:val="002802EB"/>
    <w:rsid w:val="00285C9B"/>
    <w:rsid w:val="0028726E"/>
    <w:rsid w:val="002936E5"/>
    <w:rsid w:val="00296671"/>
    <w:rsid w:val="002A1E11"/>
    <w:rsid w:val="002A3DEC"/>
    <w:rsid w:val="002A64F2"/>
    <w:rsid w:val="002B4122"/>
    <w:rsid w:val="002D144B"/>
    <w:rsid w:val="002D2872"/>
    <w:rsid w:val="002D2CEB"/>
    <w:rsid w:val="002D54E1"/>
    <w:rsid w:val="002E1EB8"/>
    <w:rsid w:val="002E4979"/>
    <w:rsid w:val="002F4CBF"/>
    <w:rsid w:val="002F68BD"/>
    <w:rsid w:val="002F6B0B"/>
    <w:rsid w:val="002F6DF3"/>
    <w:rsid w:val="002F76E2"/>
    <w:rsid w:val="00301861"/>
    <w:rsid w:val="00302FDC"/>
    <w:rsid w:val="0031127B"/>
    <w:rsid w:val="00312565"/>
    <w:rsid w:val="003128D2"/>
    <w:rsid w:val="0031427D"/>
    <w:rsid w:val="0032421B"/>
    <w:rsid w:val="003306CA"/>
    <w:rsid w:val="00332643"/>
    <w:rsid w:val="00337332"/>
    <w:rsid w:val="00340006"/>
    <w:rsid w:val="003421E7"/>
    <w:rsid w:val="00343832"/>
    <w:rsid w:val="00345CBF"/>
    <w:rsid w:val="00346665"/>
    <w:rsid w:val="003508E7"/>
    <w:rsid w:val="0035350D"/>
    <w:rsid w:val="00354B70"/>
    <w:rsid w:val="00355134"/>
    <w:rsid w:val="00355D73"/>
    <w:rsid w:val="00360273"/>
    <w:rsid w:val="0036071F"/>
    <w:rsid w:val="003608AF"/>
    <w:rsid w:val="003624D5"/>
    <w:rsid w:val="00364158"/>
    <w:rsid w:val="00365E46"/>
    <w:rsid w:val="0036784C"/>
    <w:rsid w:val="00370BD9"/>
    <w:rsid w:val="00377BE8"/>
    <w:rsid w:val="00382B94"/>
    <w:rsid w:val="00383304"/>
    <w:rsid w:val="00387B20"/>
    <w:rsid w:val="00395882"/>
    <w:rsid w:val="003A0508"/>
    <w:rsid w:val="003B0B81"/>
    <w:rsid w:val="003B13E1"/>
    <w:rsid w:val="003B1769"/>
    <w:rsid w:val="003B4F86"/>
    <w:rsid w:val="003B7172"/>
    <w:rsid w:val="003C0EB5"/>
    <w:rsid w:val="003C36AE"/>
    <w:rsid w:val="003C5491"/>
    <w:rsid w:val="003C6116"/>
    <w:rsid w:val="003C7550"/>
    <w:rsid w:val="003D49D8"/>
    <w:rsid w:val="003D60CB"/>
    <w:rsid w:val="003E577B"/>
    <w:rsid w:val="003F5F7B"/>
    <w:rsid w:val="00401139"/>
    <w:rsid w:val="00417671"/>
    <w:rsid w:val="00417D76"/>
    <w:rsid w:val="0042132A"/>
    <w:rsid w:val="00421452"/>
    <w:rsid w:val="004218D6"/>
    <w:rsid w:val="0042202A"/>
    <w:rsid w:val="004240E2"/>
    <w:rsid w:val="00425C7C"/>
    <w:rsid w:val="00430246"/>
    <w:rsid w:val="00440BD2"/>
    <w:rsid w:val="004436B9"/>
    <w:rsid w:val="004470AA"/>
    <w:rsid w:val="00451A3A"/>
    <w:rsid w:val="004537F8"/>
    <w:rsid w:val="00462B28"/>
    <w:rsid w:val="00466B06"/>
    <w:rsid w:val="00467394"/>
    <w:rsid w:val="0047030B"/>
    <w:rsid w:val="004711EA"/>
    <w:rsid w:val="00472363"/>
    <w:rsid w:val="0047671C"/>
    <w:rsid w:val="004779F0"/>
    <w:rsid w:val="00480955"/>
    <w:rsid w:val="00481EFF"/>
    <w:rsid w:val="00485210"/>
    <w:rsid w:val="004903DE"/>
    <w:rsid w:val="00494C3E"/>
    <w:rsid w:val="004A2925"/>
    <w:rsid w:val="004A6177"/>
    <w:rsid w:val="004A6918"/>
    <w:rsid w:val="004B1A94"/>
    <w:rsid w:val="004B20CD"/>
    <w:rsid w:val="004B4D7E"/>
    <w:rsid w:val="004C06BE"/>
    <w:rsid w:val="004C53C8"/>
    <w:rsid w:val="004D2920"/>
    <w:rsid w:val="004D37C0"/>
    <w:rsid w:val="004E027E"/>
    <w:rsid w:val="004E4260"/>
    <w:rsid w:val="004F1ED7"/>
    <w:rsid w:val="004F4EB2"/>
    <w:rsid w:val="0050107A"/>
    <w:rsid w:val="00502FDF"/>
    <w:rsid w:val="005040C4"/>
    <w:rsid w:val="00510126"/>
    <w:rsid w:val="0051310D"/>
    <w:rsid w:val="00514C3B"/>
    <w:rsid w:val="00520452"/>
    <w:rsid w:val="00521E1F"/>
    <w:rsid w:val="00522F52"/>
    <w:rsid w:val="00525CA4"/>
    <w:rsid w:val="00525F01"/>
    <w:rsid w:val="005346F0"/>
    <w:rsid w:val="00536182"/>
    <w:rsid w:val="00542298"/>
    <w:rsid w:val="00544850"/>
    <w:rsid w:val="00544A54"/>
    <w:rsid w:val="0055021B"/>
    <w:rsid w:val="00554E8B"/>
    <w:rsid w:val="00554EB8"/>
    <w:rsid w:val="005576DE"/>
    <w:rsid w:val="0056338C"/>
    <w:rsid w:val="00563B5F"/>
    <w:rsid w:val="005646BB"/>
    <w:rsid w:val="00565076"/>
    <w:rsid w:val="005658C3"/>
    <w:rsid w:val="005815B2"/>
    <w:rsid w:val="005842A8"/>
    <w:rsid w:val="005924A8"/>
    <w:rsid w:val="00593A04"/>
    <w:rsid w:val="00596E0B"/>
    <w:rsid w:val="005A14FF"/>
    <w:rsid w:val="005A19B2"/>
    <w:rsid w:val="005C6553"/>
    <w:rsid w:val="005C7563"/>
    <w:rsid w:val="005D32F8"/>
    <w:rsid w:val="005D6206"/>
    <w:rsid w:val="005E4AB0"/>
    <w:rsid w:val="005E4BD6"/>
    <w:rsid w:val="005E4C42"/>
    <w:rsid w:val="005E5DC2"/>
    <w:rsid w:val="005F0476"/>
    <w:rsid w:val="005F1FDA"/>
    <w:rsid w:val="005F47C9"/>
    <w:rsid w:val="005F4EE0"/>
    <w:rsid w:val="005F5737"/>
    <w:rsid w:val="006009E5"/>
    <w:rsid w:val="00604363"/>
    <w:rsid w:val="00604377"/>
    <w:rsid w:val="00605377"/>
    <w:rsid w:val="0060562F"/>
    <w:rsid w:val="006072B3"/>
    <w:rsid w:val="00607B0C"/>
    <w:rsid w:val="00611ABF"/>
    <w:rsid w:val="006132A6"/>
    <w:rsid w:val="006149EE"/>
    <w:rsid w:val="00615852"/>
    <w:rsid w:val="0061675B"/>
    <w:rsid w:val="00617CB7"/>
    <w:rsid w:val="00634488"/>
    <w:rsid w:val="00634DA5"/>
    <w:rsid w:val="00637A00"/>
    <w:rsid w:val="006424E1"/>
    <w:rsid w:val="00644F77"/>
    <w:rsid w:val="0064593D"/>
    <w:rsid w:val="00652C9A"/>
    <w:rsid w:val="0065364D"/>
    <w:rsid w:val="00654CD9"/>
    <w:rsid w:val="006776F3"/>
    <w:rsid w:val="0068114F"/>
    <w:rsid w:val="006811C3"/>
    <w:rsid w:val="0069151A"/>
    <w:rsid w:val="0069385C"/>
    <w:rsid w:val="00694FB6"/>
    <w:rsid w:val="00695537"/>
    <w:rsid w:val="00697363"/>
    <w:rsid w:val="006A4118"/>
    <w:rsid w:val="006A4A7F"/>
    <w:rsid w:val="006A79DE"/>
    <w:rsid w:val="006B17F4"/>
    <w:rsid w:val="006B59D8"/>
    <w:rsid w:val="006B7C78"/>
    <w:rsid w:val="006B7FD6"/>
    <w:rsid w:val="006C2A56"/>
    <w:rsid w:val="006C5B00"/>
    <w:rsid w:val="006C7DD8"/>
    <w:rsid w:val="006D16F7"/>
    <w:rsid w:val="006D4C7C"/>
    <w:rsid w:val="006D5F90"/>
    <w:rsid w:val="006E1070"/>
    <w:rsid w:val="006E284C"/>
    <w:rsid w:val="006F259E"/>
    <w:rsid w:val="006F7B38"/>
    <w:rsid w:val="00703F30"/>
    <w:rsid w:val="007073DE"/>
    <w:rsid w:val="00717720"/>
    <w:rsid w:val="00720EF8"/>
    <w:rsid w:val="007217D5"/>
    <w:rsid w:val="00723AB2"/>
    <w:rsid w:val="00726B39"/>
    <w:rsid w:val="0072712C"/>
    <w:rsid w:val="007319E4"/>
    <w:rsid w:val="00731B13"/>
    <w:rsid w:val="00731E1C"/>
    <w:rsid w:val="0073298E"/>
    <w:rsid w:val="007402E6"/>
    <w:rsid w:val="00752403"/>
    <w:rsid w:val="00756F02"/>
    <w:rsid w:val="0076736F"/>
    <w:rsid w:val="0077462F"/>
    <w:rsid w:val="007800BC"/>
    <w:rsid w:val="00782E64"/>
    <w:rsid w:val="007847F6"/>
    <w:rsid w:val="00793690"/>
    <w:rsid w:val="007941B5"/>
    <w:rsid w:val="00796655"/>
    <w:rsid w:val="00796D5B"/>
    <w:rsid w:val="00796F16"/>
    <w:rsid w:val="00797D8C"/>
    <w:rsid w:val="007A0B29"/>
    <w:rsid w:val="007A40EB"/>
    <w:rsid w:val="007B6757"/>
    <w:rsid w:val="007C0D2C"/>
    <w:rsid w:val="007C0EA9"/>
    <w:rsid w:val="007D4096"/>
    <w:rsid w:val="007D49CA"/>
    <w:rsid w:val="007D6090"/>
    <w:rsid w:val="007D7884"/>
    <w:rsid w:val="007E183E"/>
    <w:rsid w:val="007E4BA6"/>
    <w:rsid w:val="007E6E95"/>
    <w:rsid w:val="007E7CD3"/>
    <w:rsid w:val="007E7F37"/>
    <w:rsid w:val="007F0A31"/>
    <w:rsid w:val="007F269E"/>
    <w:rsid w:val="007F3C90"/>
    <w:rsid w:val="007F4A3C"/>
    <w:rsid w:val="007F4BAA"/>
    <w:rsid w:val="007F5525"/>
    <w:rsid w:val="007F73F4"/>
    <w:rsid w:val="008033AF"/>
    <w:rsid w:val="00812057"/>
    <w:rsid w:val="00813269"/>
    <w:rsid w:val="00820D95"/>
    <w:rsid w:val="00840136"/>
    <w:rsid w:val="0084019A"/>
    <w:rsid w:val="008450D7"/>
    <w:rsid w:val="00846428"/>
    <w:rsid w:val="0084706E"/>
    <w:rsid w:val="00851626"/>
    <w:rsid w:val="008535D9"/>
    <w:rsid w:val="008545D0"/>
    <w:rsid w:val="0086677E"/>
    <w:rsid w:val="00867B14"/>
    <w:rsid w:val="00871C18"/>
    <w:rsid w:val="008720A2"/>
    <w:rsid w:val="00874C37"/>
    <w:rsid w:val="00881852"/>
    <w:rsid w:val="00892005"/>
    <w:rsid w:val="0089283C"/>
    <w:rsid w:val="0089502F"/>
    <w:rsid w:val="008A02E1"/>
    <w:rsid w:val="008A6D90"/>
    <w:rsid w:val="008B4009"/>
    <w:rsid w:val="008B65EF"/>
    <w:rsid w:val="008B6EC3"/>
    <w:rsid w:val="008C4100"/>
    <w:rsid w:val="008C61C5"/>
    <w:rsid w:val="008D0490"/>
    <w:rsid w:val="008D5354"/>
    <w:rsid w:val="008D5449"/>
    <w:rsid w:val="008D64E5"/>
    <w:rsid w:val="008E0AF9"/>
    <w:rsid w:val="008E1334"/>
    <w:rsid w:val="008E2149"/>
    <w:rsid w:val="008F0052"/>
    <w:rsid w:val="008F1575"/>
    <w:rsid w:val="008F5A29"/>
    <w:rsid w:val="00901E98"/>
    <w:rsid w:val="00904438"/>
    <w:rsid w:val="00904C2B"/>
    <w:rsid w:val="00910785"/>
    <w:rsid w:val="00911FF1"/>
    <w:rsid w:val="00913BD0"/>
    <w:rsid w:val="00921E9F"/>
    <w:rsid w:val="00923102"/>
    <w:rsid w:val="009320B1"/>
    <w:rsid w:val="00933FCB"/>
    <w:rsid w:val="00937C91"/>
    <w:rsid w:val="00941769"/>
    <w:rsid w:val="00943E2A"/>
    <w:rsid w:val="00946E2C"/>
    <w:rsid w:val="00947EAE"/>
    <w:rsid w:val="00951D06"/>
    <w:rsid w:val="00951FF5"/>
    <w:rsid w:val="00952F28"/>
    <w:rsid w:val="00954164"/>
    <w:rsid w:val="0095687D"/>
    <w:rsid w:val="009616F2"/>
    <w:rsid w:val="009626F9"/>
    <w:rsid w:val="0096508A"/>
    <w:rsid w:val="009678D5"/>
    <w:rsid w:val="00967928"/>
    <w:rsid w:val="00967B78"/>
    <w:rsid w:val="00970414"/>
    <w:rsid w:val="00980EA6"/>
    <w:rsid w:val="00981F98"/>
    <w:rsid w:val="00984AF6"/>
    <w:rsid w:val="00985300"/>
    <w:rsid w:val="00990D85"/>
    <w:rsid w:val="00990E7A"/>
    <w:rsid w:val="00993738"/>
    <w:rsid w:val="00997AF1"/>
    <w:rsid w:val="009C1182"/>
    <w:rsid w:val="009C1EA1"/>
    <w:rsid w:val="009C34F2"/>
    <w:rsid w:val="009C74E1"/>
    <w:rsid w:val="009D0376"/>
    <w:rsid w:val="009D4D59"/>
    <w:rsid w:val="009D52AD"/>
    <w:rsid w:val="009D73AC"/>
    <w:rsid w:val="009D74D7"/>
    <w:rsid w:val="009E1B5B"/>
    <w:rsid w:val="009E69B1"/>
    <w:rsid w:val="009E7EAA"/>
    <w:rsid w:val="009F2AE3"/>
    <w:rsid w:val="009F6188"/>
    <w:rsid w:val="00A01DD6"/>
    <w:rsid w:val="00A07CA2"/>
    <w:rsid w:val="00A15FD8"/>
    <w:rsid w:val="00A32A6C"/>
    <w:rsid w:val="00A3307E"/>
    <w:rsid w:val="00A352D9"/>
    <w:rsid w:val="00A36861"/>
    <w:rsid w:val="00A40B5E"/>
    <w:rsid w:val="00A42276"/>
    <w:rsid w:val="00A43EEE"/>
    <w:rsid w:val="00A44B66"/>
    <w:rsid w:val="00A45E71"/>
    <w:rsid w:val="00A46837"/>
    <w:rsid w:val="00A573A3"/>
    <w:rsid w:val="00A57A07"/>
    <w:rsid w:val="00A60D81"/>
    <w:rsid w:val="00A610C4"/>
    <w:rsid w:val="00A6321C"/>
    <w:rsid w:val="00A6353D"/>
    <w:rsid w:val="00A635E7"/>
    <w:rsid w:val="00A64DF4"/>
    <w:rsid w:val="00A65839"/>
    <w:rsid w:val="00A70AC9"/>
    <w:rsid w:val="00A77694"/>
    <w:rsid w:val="00A853C1"/>
    <w:rsid w:val="00A85D37"/>
    <w:rsid w:val="00A930B8"/>
    <w:rsid w:val="00A9350F"/>
    <w:rsid w:val="00A95806"/>
    <w:rsid w:val="00A97E58"/>
    <w:rsid w:val="00AA2F95"/>
    <w:rsid w:val="00AA6283"/>
    <w:rsid w:val="00AB3BC8"/>
    <w:rsid w:val="00AB4F22"/>
    <w:rsid w:val="00AB692E"/>
    <w:rsid w:val="00AB7F42"/>
    <w:rsid w:val="00AC2A98"/>
    <w:rsid w:val="00AC3049"/>
    <w:rsid w:val="00AC3820"/>
    <w:rsid w:val="00AC39E8"/>
    <w:rsid w:val="00AD0725"/>
    <w:rsid w:val="00AD54EB"/>
    <w:rsid w:val="00AD651C"/>
    <w:rsid w:val="00AE0245"/>
    <w:rsid w:val="00AE06CE"/>
    <w:rsid w:val="00AE4267"/>
    <w:rsid w:val="00AF0FCF"/>
    <w:rsid w:val="00AF50E5"/>
    <w:rsid w:val="00AF6D6B"/>
    <w:rsid w:val="00B01DA8"/>
    <w:rsid w:val="00B04462"/>
    <w:rsid w:val="00B069F0"/>
    <w:rsid w:val="00B079DB"/>
    <w:rsid w:val="00B1234B"/>
    <w:rsid w:val="00B14CF8"/>
    <w:rsid w:val="00B15B1C"/>
    <w:rsid w:val="00B235BF"/>
    <w:rsid w:val="00B26935"/>
    <w:rsid w:val="00B40904"/>
    <w:rsid w:val="00B562DF"/>
    <w:rsid w:val="00B6161E"/>
    <w:rsid w:val="00B61F30"/>
    <w:rsid w:val="00B61F97"/>
    <w:rsid w:val="00B64075"/>
    <w:rsid w:val="00B658F9"/>
    <w:rsid w:val="00B659B6"/>
    <w:rsid w:val="00B65D36"/>
    <w:rsid w:val="00B75617"/>
    <w:rsid w:val="00B80B01"/>
    <w:rsid w:val="00B80B99"/>
    <w:rsid w:val="00B845D0"/>
    <w:rsid w:val="00B84631"/>
    <w:rsid w:val="00B8566C"/>
    <w:rsid w:val="00B921D8"/>
    <w:rsid w:val="00B93591"/>
    <w:rsid w:val="00B94047"/>
    <w:rsid w:val="00B94B19"/>
    <w:rsid w:val="00B94F61"/>
    <w:rsid w:val="00B96C24"/>
    <w:rsid w:val="00BA2CB7"/>
    <w:rsid w:val="00BB0CB4"/>
    <w:rsid w:val="00BB5717"/>
    <w:rsid w:val="00BC0E0B"/>
    <w:rsid w:val="00BC25B0"/>
    <w:rsid w:val="00BC6C83"/>
    <w:rsid w:val="00BD4CFF"/>
    <w:rsid w:val="00BE1823"/>
    <w:rsid w:val="00BE274C"/>
    <w:rsid w:val="00BE3E80"/>
    <w:rsid w:val="00BE664C"/>
    <w:rsid w:val="00BE7B41"/>
    <w:rsid w:val="00BF293A"/>
    <w:rsid w:val="00BF32AE"/>
    <w:rsid w:val="00C02C41"/>
    <w:rsid w:val="00C045E5"/>
    <w:rsid w:val="00C11312"/>
    <w:rsid w:val="00C13F57"/>
    <w:rsid w:val="00C14F6B"/>
    <w:rsid w:val="00C15DC0"/>
    <w:rsid w:val="00C1631A"/>
    <w:rsid w:val="00C20505"/>
    <w:rsid w:val="00C21561"/>
    <w:rsid w:val="00C238B4"/>
    <w:rsid w:val="00C24EA0"/>
    <w:rsid w:val="00C36363"/>
    <w:rsid w:val="00C40571"/>
    <w:rsid w:val="00C40B21"/>
    <w:rsid w:val="00C468B6"/>
    <w:rsid w:val="00C47E33"/>
    <w:rsid w:val="00C52D8A"/>
    <w:rsid w:val="00C53007"/>
    <w:rsid w:val="00C57717"/>
    <w:rsid w:val="00C64094"/>
    <w:rsid w:val="00C70D96"/>
    <w:rsid w:val="00C72222"/>
    <w:rsid w:val="00C722B4"/>
    <w:rsid w:val="00C744BB"/>
    <w:rsid w:val="00C8068A"/>
    <w:rsid w:val="00C82710"/>
    <w:rsid w:val="00C87E7C"/>
    <w:rsid w:val="00C94909"/>
    <w:rsid w:val="00C963DC"/>
    <w:rsid w:val="00CA048C"/>
    <w:rsid w:val="00CA47AB"/>
    <w:rsid w:val="00CA4E4F"/>
    <w:rsid w:val="00CA527E"/>
    <w:rsid w:val="00CB57F5"/>
    <w:rsid w:val="00CB5CFC"/>
    <w:rsid w:val="00CC473E"/>
    <w:rsid w:val="00CD0763"/>
    <w:rsid w:val="00CD33F3"/>
    <w:rsid w:val="00CD4EF0"/>
    <w:rsid w:val="00CD4EF5"/>
    <w:rsid w:val="00CE00AC"/>
    <w:rsid w:val="00CE3D56"/>
    <w:rsid w:val="00CE537B"/>
    <w:rsid w:val="00CF2A44"/>
    <w:rsid w:val="00CF3127"/>
    <w:rsid w:val="00CF3F05"/>
    <w:rsid w:val="00CF5AF5"/>
    <w:rsid w:val="00D001D4"/>
    <w:rsid w:val="00D0417B"/>
    <w:rsid w:val="00D0549B"/>
    <w:rsid w:val="00D07DBF"/>
    <w:rsid w:val="00D13FF1"/>
    <w:rsid w:val="00D216A8"/>
    <w:rsid w:val="00D23F4B"/>
    <w:rsid w:val="00D245CE"/>
    <w:rsid w:val="00D31235"/>
    <w:rsid w:val="00D35165"/>
    <w:rsid w:val="00D43419"/>
    <w:rsid w:val="00D50A46"/>
    <w:rsid w:val="00D518B7"/>
    <w:rsid w:val="00D609B5"/>
    <w:rsid w:val="00D63ABD"/>
    <w:rsid w:val="00D65B3D"/>
    <w:rsid w:val="00D6626B"/>
    <w:rsid w:val="00D72F79"/>
    <w:rsid w:val="00D7433D"/>
    <w:rsid w:val="00D80BEA"/>
    <w:rsid w:val="00D81204"/>
    <w:rsid w:val="00D85C24"/>
    <w:rsid w:val="00D930D9"/>
    <w:rsid w:val="00D94467"/>
    <w:rsid w:val="00D97E18"/>
    <w:rsid w:val="00DA0547"/>
    <w:rsid w:val="00DA4234"/>
    <w:rsid w:val="00DB39E1"/>
    <w:rsid w:val="00DB5FE1"/>
    <w:rsid w:val="00DB741A"/>
    <w:rsid w:val="00DC176E"/>
    <w:rsid w:val="00DC46C2"/>
    <w:rsid w:val="00DC65FD"/>
    <w:rsid w:val="00DD169B"/>
    <w:rsid w:val="00DE0BCF"/>
    <w:rsid w:val="00DE1492"/>
    <w:rsid w:val="00DE58A8"/>
    <w:rsid w:val="00DE6B20"/>
    <w:rsid w:val="00DE6CEB"/>
    <w:rsid w:val="00DF1662"/>
    <w:rsid w:val="00DF44EC"/>
    <w:rsid w:val="00E14DEC"/>
    <w:rsid w:val="00E150C7"/>
    <w:rsid w:val="00E21E58"/>
    <w:rsid w:val="00E22A0E"/>
    <w:rsid w:val="00E2355E"/>
    <w:rsid w:val="00E24B8F"/>
    <w:rsid w:val="00E254DA"/>
    <w:rsid w:val="00E368F4"/>
    <w:rsid w:val="00E434F0"/>
    <w:rsid w:val="00E446C6"/>
    <w:rsid w:val="00E50310"/>
    <w:rsid w:val="00E507EC"/>
    <w:rsid w:val="00E537F1"/>
    <w:rsid w:val="00E54119"/>
    <w:rsid w:val="00E54545"/>
    <w:rsid w:val="00E60D6C"/>
    <w:rsid w:val="00E60ED7"/>
    <w:rsid w:val="00E61DBE"/>
    <w:rsid w:val="00E62CAD"/>
    <w:rsid w:val="00E64814"/>
    <w:rsid w:val="00E80B55"/>
    <w:rsid w:val="00E82B20"/>
    <w:rsid w:val="00E85C44"/>
    <w:rsid w:val="00E927E3"/>
    <w:rsid w:val="00EA45F8"/>
    <w:rsid w:val="00EA47DD"/>
    <w:rsid w:val="00EA519F"/>
    <w:rsid w:val="00EA6C48"/>
    <w:rsid w:val="00EA7A43"/>
    <w:rsid w:val="00EB08C4"/>
    <w:rsid w:val="00EB0E86"/>
    <w:rsid w:val="00EB1A56"/>
    <w:rsid w:val="00EC484A"/>
    <w:rsid w:val="00EC4978"/>
    <w:rsid w:val="00EC651F"/>
    <w:rsid w:val="00ED0004"/>
    <w:rsid w:val="00ED2ACF"/>
    <w:rsid w:val="00ED65AA"/>
    <w:rsid w:val="00ED683D"/>
    <w:rsid w:val="00ED6F0A"/>
    <w:rsid w:val="00EE0684"/>
    <w:rsid w:val="00EE0C32"/>
    <w:rsid w:val="00EE14B6"/>
    <w:rsid w:val="00EE56FC"/>
    <w:rsid w:val="00EE5764"/>
    <w:rsid w:val="00F00B3C"/>
    <w:rsid w:val="00F11120"/>
    <w:rsid w:val="00F116A9"/>
    <w:rsid w:val="00F14749"/>
    <w:rsid w:val="00F23720"/>
    <w:rsid w:val="00F25B4F"/>
    <w:rsid w:val="00F35EFE"/>
    <w:rsid w:val="00F36F15"/>
    <w:rsid w:val="00F42D3D"/>
    <w:rsid w:val="00F52FF1"/>
    <w:rsid w:val="00F5349B"/>
    <w:rsid w:val="00F5465D"/>
    <w:rsid w:val="00F57925"/>
    <w:rsid w:val="00F61DEB"/>
    <w:rsid w:val="00F639A9"/>
    <w:rsid w:val="00F6731C"/>
    <w:rsid w:val="00F67FDD"/>
    <w:rsid w:val="00F76DD7"/>
    <w:rsid w:val="00F77503"/>
    <w:rsid w:val="00F84E9E"/>
    <w:rsid w:val="00F87702"/>
    <w:rsid w:val="00F94B90"/>
    <w:rsid w:val="00FA20C6"/>
    <w:rsid w:val="00FA3DE3"/>
    <w:rsid w:val="00FA788A"/>
    <w:rsid w:val="00FB0B69"/>
    <w:rsid w:val="00FB3EF2"/>
    <w:rsid w:val="00FB7FDA"/>
    <w:rsid w:val="00FC0354"/>
    <w:rsid w:val="00FC0877"/>
    <w:rsid w:val="00FC1AF5"/>
    <w:rsid w:val="00FC2134"/>
    <w:rsid w:val="00FC4489"/>
    <w:rsid w:val="00FE2385"/>
    <w:rsid w:val="00FE4CDC"/>
    <w:rsid w:val="00FF0131"/>
    <w:rsid w:val="00FF2258"/>
    <w:rsid w:val="00FF238E"/>
    <w:rsid w:val="00FF33D3"/>
    <w:rsid w:val="00FF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7AA67"/>
  <w15:docId w15:val="{B463A1BC-136A-4E49-A02C-531FC622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58A8"/>
    <w:rPr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6132A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sid w:val="00F57925"/>
    <w:rPr>
      <w:color w:val="800080"/>
      <w:u w:val="single"/>
    </w:rPr>
  </w:style>
  <w:style w:type="character" w:styleId="Hyperlink">
    <w:name w:val="Hyperlink"/>
    <w:basedOn w:val="DefaultParagraphFont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link w:val="HeaderChar"/>
    <w:uiPriority w:val="99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4A691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4A6918"/>
    <w:rPr>
      <w:rFonts w:ascii="Tahoma" w:hAnsi="Tahoma" w:cs="Angsana New"/>
      <w:sz w:val="16"/>
    </w:rPr>
  </w:style>
  <w:style w:type="paragraph" w:styleId="ListParagraph">
    <w:name w:val="List Paragraph"/>
    <w:basedOn w:val="Normal"/>
    <w:uiPriority w:val="34"/>
    <w:qFormat/>
    <w:rsid w:val="00D31235"/>
    <w:pPr>
      <w:ind w:left="720"/>
      <w:contextualSpacing/>
    </w:pPr>
    <w:rPr>
      <w:rFonts w:cs="Angsana New"/>
    </w:rPr>
  </w:style>
  <w:style w:type="paragraph" w:styleId="Subtitle">
    <w:name w:val="Subtitle"/>
    <w:basedOn w:val="Normal"/>
    <w:link w:val="SubtitleChar"/>
    <w:qFormat/>
    <w:rsid w:val="00EC4978"/>
    <w:pPr>
      <w:tabs>
        <w:tab w:val="left" w:pos="4536"/>
      </w:tabs>
    </w:pPr>
    <w:rPr>
      <w:rFonts w:ascii="Angsana New" w:hAnsi="Angsana New" w:cs="Angsana New"/>
      <w:b/>
      <w:bCs/>
      <w:sz w:val="32"/>
      <w:szCs w:val="32"/>
      <w:lang w:eastAsia="zh-CN"/>
    </w:rPr>
  </w:style>
  <w:style w:type="character" w:customStyle="1" w:styleId="SubtitleChar">
    <w:name w:val="Subtitle Char"/>
    <w:basedOn w:val="DefaultParagraphFont"/>
    <w:link w:val="Subtitle"/>
    <w:rsid w:val="00EC4978"/>
    <w:rPr>
      <w:rFonts w:ascii="Angsana New" w:hAnsi="Angsana New" w:cs="Angsana New"/>
      <w:b/>
      <w:bCs/>
      <w:sz w:val="32"/>
      <w:szCs w:val="32"/>
      <w:lang w:eastAsia="zh-CN"/>
    </w:rPr>
  </w:style>
  <w:style w:type="paragraph" w:styleId="BodyText2">
    <w:name w:val="Body Text 2"/>
    <w:basedOn w:val="Normal"/>
    <w:link w:val="BodyText2Char"/>
    <w:rsid w:val="00993738"/>
    <w:pPr>
      <w:tabs>
        <w:tab w:val="left" w:pos="709"/>
        <w:tab w:val="left" w:pos="993"/>
        <w:tab w:val="left" w:pos="4253"/>
      </w:tabs>
    </w:pPr>
    <w:rPr>
      <w:rFonts w:ascii="Cordia New" w:hAnsi="Cordia New" w:cs="Cordia New"/>
      <w:sz w:val="32"/>
      <w:szCs w:val="32"/>
      <w:lang w:eastAsia="zh-CN"/>
    </w:rPr>
  </w:style>
  <w:style w:type="character" w:customStyle="1" w:styleId="BodyText2Char">
    <w:name w:val="Body Text 2 Char"/>
    <w:basedOn w:val="DefaultParagraphFont"/>
    <w:link w:val="BodyText2"/>
    <w:rsid w:val="00993738"/>
    <w:rPr>
      <w:rFonts w:ascii="Cordia New" w:hAnsi="Cordia New" w:cs="Cordia New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993738"/>
    <w:pPr>
      <w:spacing w:after="120"/>
    </w:pPr>
    <w:rPr>
      <w:rFonts w:ascii="Times New Roman" w:hAnsi="Times New Roman" w:cs="Angsana New"/>
    </w:rPr>
  </w:style>
  <w:style w:type="character" w:customStyle="1" w:styleId="BodyTextChar">
    <w:name w:val="Body Text Char"/>
    <w:basedOn w:val="DefaultParagraphFont"/>
    <w:link w:val="BodyText"/>
    <w:rsid w:val="00993738"/>
    <w:rPr>
      <w:rFonts w:ascii="Times New Roman" w:hAnsi="Times New Roman" w:cs="Angsana New"/>
      <w:sz w:val="24"/>
      <w:szCs w:val="28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31256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31427D"/>
    <w:rPr>
      <w:rFonts w:ascii="THSarabunPSK-Bold" w:hAnsi="THSarabunPSK-Bold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DefaultParagraphFont"/>
    <w:rsid w:val="0031427D"/>
    <w:rPr>
      <w:rFonts w:ascii="THSarabunPSK" w:hAnsi="THSarabunPSK" w:hint="default"/>
      <w:b w:val="0"/>
      <w:bCs w:val="0"/>
      <w:i w:val="0"/>
      <w:iCs w:val="0"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9320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132A6"/>
    <w:rPr>
      <w:rFonts w:ascii="Times New Roman" w:hAnsi="Times New Roman" w:cs="Times New Roman"/>
      <w:b/>
      <w:bCs/>
      <w:sz w:val="27"/>
      <w:szCs w:val="27"/>
    </w:rPr>
  </w:style>
  <w:style w:type="character" w:customStyle="1" w:styleId="HeaderChar">
    <w:name w:val="Header Char"/>
    <w:basedOn w:val="DefaultParagraphFont"/>
    <w:link w:val="Header"/>
    <w:uiPriority w:val="99"/>
    <w:rsid w:val="00596E0B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esktop\&#3626;&#3656;&#3591;%20&#3619;&#3634;&#3618;&#3594;&#3639;&#3656;&#3629;%20&#3629;&#3610;&#3619;&#3617;\&#3626;&#3656;&#3591;&#3619;&#3634;&#3618;&#3594;&#3639;&#3656;&#3629;%20&#3629;&#3610;&#3619;&#3617;%20&#3651;&#3610;%20&#3612;&#3629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A9620-E5F7-4DFB-B57D-6DABA252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ส่งรายชื่อ อบรม ใบ ผอ.dotx</Template>
  <TotalTime>769</TotalTime>
  <Pages>2</Pages>
  <Words>563</Words>
  <Characters>2696</Characters>
  <Application>Microsoft Office Word</Application>
  <DocSecurity>0</DocSecurity>
  <Lines>55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Mr. PHEERAPONG POJARERN</cp:lastModifiedBy>
  <cp:revision>22</cp:revision>
  <cp:lastPrinted>2025-01-23T06:17:00Z</cp:lastPrinted>
  <dcterms:created xsi:type="dcterms:W3CDTF">2025-02-20T07:16:00Z</dcterms:created>
  <dcterms:modified xsi:type="dcterms:W3CDTF">2025-11-13T03:51:00Z</dcterms:modified>
</cp:coreProperties>
</file>